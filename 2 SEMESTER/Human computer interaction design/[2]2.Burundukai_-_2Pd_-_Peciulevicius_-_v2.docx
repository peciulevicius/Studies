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Light"/>
        <w:tblpPr w:leftFromText="180" w:rightFromText="180" w:vertAnchor="page" w:horzAnchor="margin" w:tblpY="5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2"/>
        <w:gridCol w:w="3075"/>
        <w:gridCol w:w="3344"/>
        <w:gridCol w:w="62"/>
      </w:tblGrid>
      <w:tr w:rsidR="00FE1A22" w:rsidTr="0069318C">
        <w:trPr>
          <w:gridAfter w:val="1"/>
          <w:wAfter w:w="60" w:type="dxa"/>
          <w:trHeight w:val="971"/>
        </w:trPr>
        <w:tc>
          <w:tcPr>
            <w:tcW w:w="9501" w:type="dxa"/>
            <w:gridSpan w:val="3"/>
          </w:tcPr>
          <w:p w:rsidR="00FE1A22" w:rsidRDefault="00FE1A22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VILNIAUS KOLEGIJA</w:t>
            </w:r>
          </w:p>
          <w:p w:rsidR="00FE1A22" w:rsidRDefault="00D727F7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UNIVERSITY OF APPLIED SCIENCES</w:t>
            </w:r>
          </w:p>
          <w:p w:rsidR="00FE1A22" w:rsidRDefault="00D727F7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FACULTY OF ELECTRONICS AND INFORMATICS</w:t>
            </w:r>
          </w:p>
          <w:p w:rsidR="009B237C" w:rsidRPr="00FE1A22" w:rsidRDefault="009B237C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BURUNDUKAI</w:t>
            </w:r>
          </w:p>
        </w:tc>
      </w:tr>
      <w:tr w:rsidR="00FE1A22" w:rsidTr="0069318C">
        <w:trPr>
          <w:gridAfter w:val="1"/>
          <w:wAfter w:w="60" w:type="dxa"/>
          <w:trHeight w:val="2335"/>
        </w:trPr>
        <w:tc>
          <w:tcPr>
            <w:tcW w:w="9501" w:type="dxa"/>
            <w:gridSpan w:val="3"/>
            <w:shd w:val="clear" w:color="auto" w:fill="auto"/>
          </w:tcPr>
          <w:p w:rsidR="00FE1A22" w:rsidRDefault="0069318C" w:rsidP="000A2A6A">
            <w:r w:rsidRPr="00932185">
              <w:rPr>
                <w:rFonts w:ascii="Calibri" w:eastAsia="Calibri" w:hAnsi="Calibri" w:cs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5157041D" wp14:editId="12459F42">
                  <wp:simplePos x="0" y="0"/>
                  <wp:positionH relativeFrom="column">
                    <wp:posOffset>2591435</wp:posOffset>
                  </wp:positionH>
                  <wp:positionV relativeFrom="paragraph">
                    <wp:posOffset>47855</wp:posOffset>
                  </wp:positionV>
                  <wp:extent cx="579120" cy="632460"/>
                  <wp:effectExtent l="0" t="0" r="0" b="0"/>
                  <wp:wrapNone/>
                  <wp:docPr id="16" name="Picture 16" descr="https://screenshotscdn.firefoxusercontent.com/images/eaf3f7f3-2952-4801-af5c-4f20e8ae8b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screenshotscdn.firefoxusercontent.com/images/eaf3f7f3-2952-4801-af5c-4f20e8ae8b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E1A22" w:rsidTr="0069318C">
        <w:trPr>
          <w:gridAfter w:val="1"/>
          <w:wAfter w:w="60" w:type="dxa"/>
          <w:trHeight w:val="1557"/>
        </w:trPr>
        <w:sdt>
          <w:sdtPr>
            <w:rPr>
              <w:rFonts w:cs="Times New Roman"/>
              <w:b/>
              <w:sz w:val="40"/>
              <w:szCs w:val="24"/>
            </w:rPr>
            <w:alias w:val="DOKUMENTO(DALYKO) KURIAM SUDAROMAS ANTRAŠTINIS LAPAS, PAVADINIMAS"/>
            <w:tag w:val="DOKUMENTO(DALYKO) KURIAM SUDAROMAS ANTRAŠTINIS LAPAS, PAVADINIMAS"/>
            <w:id w:val="1291943832"/>
            <w:placeholder>
              <w:docPart w:val="9ABF4F21B2E147EEA7F2A167B2FF3439"/>
            </w:placeholder>
            <w:dropDownList>
              <w:listItem w:displayText="INTRODUCTION TO INFORMATICS" w:value="INTRODUCTION TO INFORMATICS"/>
              <w:listItem w:displayText="THE NEEDS OF USERS OF THE DESIGNED SYSTEM" w:value="THE NEEDS OF USERS OF THE DESIGNED SYSTEM"/>
            </w:dropDownList>
          </w:sdtPr>
          <w:sdtEndPr/>
          <w:sdtContent>
            <w:tc>
              <w:tcPr>
                <w:tcW w:w="9501" w:type="dxa"/>
                <w:gridSpan w:val="3"/>
              </w:tcPr>
              <w:p w:rsidR="00FE1A22" w:rsidRPr="00982469" w:rsidRDefault="009B237C" w:rsidP="000A2A6A">
                <w:pPr>
                  <w:jc w:val="center"/>
                  <w:rPr>
                    <w:rFonts w:cs="Times New Roman"/>
                    <w:b/>
                    <w:szCs w:val="24"/>
                  </w:rPr>
                </w:pPr>
                <w:r>
                  <w:rPr>
                    <w:rFonts w:cs="Times New Roman"/>
                    <w:b/>
                    <w:sz w:val="40"/>
                    <w:szCs w:val="24"/>
                  </w:rPr>
                  <w:t>THE NEEDS OF USERS OF THE DESIGNED SYSTEM</w:t>
                </w:r>
              </w:p>
            </w:tc>
          </w:sdtContent>
        </w:sdt>
      </w:tr>
      <w:tr w:rsidR="00FE1A22" w:rsidTr="0069318C">
        <w:trPr>
          <w:gridAfter w:val="1"/>
          <w:wAfter w:w="60" w:type="dxa"/>
          <w:trHeight w:val="875"/>
        </w:trPr>
        <w:tc>
          <w:tcPr>
            <w:tcW w:w="9501" w:type="dxa"/>
            <w:gridSpan w:val="3"/>
          </w:tcPr>
          <w:permStart w:id="1567126444" w:edGrp="everyone" w:displacedByCustomXml="next"/>
          <w:sdt>
            <w:sdtPr>
              <w:rPr>
                <w:rFonts w:cs="Times New Roman"/>
                <w:sz w:val="32"/>
                <w:szCs w:val="32"/>
              </w:rPr>
              <w:alias w:val="TYPE OF WORK"/>
              <w:tag w:val="TYPE OF WORK"/>
              <w:id w:val="685026942"/>
              <w:placeholder>
                <w:docPart w:val="DefaultPlaceholder_-1854013439"/>
              </w:placeholder>
              <w:comboBox>
                <w:listItem w:displayText="INDIVIDUAL WORK" w:value="INDIVIDUAL WORK"/>
                <w:listItem w:displayText="GROUP WORK" w:value="GROUP WORK"/>
              </w:comboBox>
            </w:sdtPr>
            <w:sdtEndPr/>
            <w:sdtContent>
              <w:p w:rsidR="00FE1A22" w:rsidRDefault="009B237C" w:rsidP="000A2A6A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r>
                  <w:rPr>
                    <w:rFonts w:cs="Times New Roman"/>
                    <w:sz w:val="32"/>
                    <w:szCs w:val="32"/>
                  </w:rPr>
                  <w:t>GROUP WORK</w:t>
                </w:r>
              </w:p>
            </w:sdtContent>
          </w:sdt>
          <w:permEnd w:id="1567126444"/>
          <w:p w:rsidR="00FE1A22" w:rsidRPr="00FE1A22" w:rsidRDefault="005444F6" w:rsidP="000A2A6A">
            <w:pPr>
              <w:jc w:val="center"/>
              <w:rPr>
                <w:rFonts w:cs="Times New Roman"/>
                <w:sz w:val="32"/>
                <w:szCs w:val="32"/>
              </w:rPr>
            </w:pPr>
            <w:r w:rsidRPr="005444F6">
              <w:rPr>
                <w:rFonts w:cs="Times New Roman"/>
                <w:sz w:val="32"/>
              </w:rPr>
              <w:t>6531BX028</w:t>
            </w:r>
            <w:r w:rsidR="00E77841" w:rsidRPr="00E77841">
              <w:rPr>
                <w:rFonts w:cs="Times New Roman"/>
                <w:sz w:val="32"/>
                <w:szCs w:val="32"/>
              </w:rPr>
              <w:t xml:space="preserve"> </w:t>
            </w:r>
            <w:r w:rsidR="00E77841">
              <w:rPr>
                <w:rFonts w:cs="Times New Roman"/>
                <w:sz w:val="32"/>
                <w:szCs w:val="32"/>
              </w:rPr>
              <w:t xml:space="preserve"> PI1</w:t>
            </w:r>
            <w:r w:rsidR="00D727F7">
              <w:rPr>
                <w:rFonts w:cs="Times New Roman"/>
                <w:sz w:val="32"/>
                <w:szCs w:val="32"/>
              </w:rPr>
              <w:t>8E</w:t>
            </w:r>
          </w:p>
        </w:tc>
      </w:tr>
      <w:tr w:rsidR="000A2A6A" w:rsidTr="0069318C">
        <w:trPr>
          <w:gridAfter w:val="1"/>
          <w:wAfter w:w="62" w:type="dxa"/>
          <w:trHeight w:val="221"/>
        </w:trPr>
        <w:tc>
          <w:tcPr>
            <w:tcW w:w="3082" w:type="dxa"/>
            <w:vMerge w:val="restart"/>
          </w:tcPr>
          <w:permStart w:id="1869227636" w:edGrp="everyone" w:displacedByCustomXml="next"/>
          <w:sdt>
            <w:sdtPr>
              <w:rPr>
                <w:rFonts w:cs="Times New Roman"/>
                <w:szCs w:val="24"/>
              </w:rPr>
              <w:id w:val="79338015"/>
              <w:placeholder>
                <w:docPart w:val="6E2FF038CA8341EBBB6D5570E531E7CC"/>
              </w:placeholder>
              <w:dropDownList>
                <w:listItem w:displayText="STUDENT" w:value="STUDENT"/>
                <w:listItem w:displayText="STUDENTS" w:value="STUDENTS"/>
              </w:dropDownList>
            </w:sdtPr>
            <w:sdtEndPr/>
            <w:sdtContent>
              <w:p w:rsidR="000A2A6A" w:rsidRDefault="000A2A6A" w:rsidP="000A2A6A">
                <w:pPr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STUDENTS</w:t>
                </w:r>
              </w:p>
            </w:sdtContent>
          </w:sdt>
          <w:permEnd w:id="1869227636"/>
          <w:p w:rsidR="000A2A6A" w:rsidRPr="00FE1A22" w:rsidRDefault="000A2A6A" w:rsidP="000A2A6A">
            <w:pPr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bottom w:val="single" w:sz="4" w:space="0" w:color="FFFFFF" w:themeColor="background1"/>
            </w:tcBorders>
            <w:vAlign w:val="bottom"/>
          </w:tcPr>
          <w:p w:rsidR="0069318C" w:rsidRDefault="0069318C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69318C" w:rsidRDefault="0069318C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0A2A6A" w:rsidRPr="009748B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  <w:r>
              <w:rPr>
                <w:rFonts w:cs="Times New Roman"/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42" w:type="dxa"/>
            <w:vMerge w:val="restart"/>
          </w:tcPr>
          <w:p w:rsidR="0069318C" w:rsidRDefault="0069318C" w:rsidP="000A2A6A">
            <w:pPr>
              <w:jc w:val="center"/>
              <w:rPr>
                <w:rFonts w:cs="Times New Roman"/>
                <w:szCs w:val="24"/>
              </w:rPr>
            </w:pPr>
          </w:p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EDITA KOMAROVA</w:t>
            </w:r>
          </w:p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  <w:p w:rsidR="0069318C" w:rsidRDefault="0069318C" w:rsidP="000A2A6A">
            <w:pPr>
              <w:jc w:val="center"/>
              <w:rPr>
                <w:rFonts w:cs="Times New Roman"/>
                <w:szCs w:val="24"/>
              </w:rPr>
            </w:pPr>
          </w:p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SAULĖ STANKEVIČIŪTĖ</w:t>
            </w:r>
          </w:p>
          <w:p w:rsidR="0069318C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br/>
            </w:r>
          </w:p>
          <w:p w:rsidR="0069318C" w:rsidRDefault="0069318C" w:rsidP="000A2A6A">
            <w:pPr>
              <w:jc w:val="center"/>
              <w:rPr>
                <w:rFonts w:cs="Times New Roman"/>
                <w:szCs w:val="24"/>
              </w:rPr>
            </w:pPr>
          </w:p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MANTAS PODOLSKIS</w:t>
            </w:r>
          </w:p>
          <w:p w:rsidR="0069318C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br/>
            </w:r>
          </w:p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DŽIUGAS PEČIULEVIČIUS</w:t>
            </w:r>
          </w:p>
          <w:p w:rsidR="0069318C" w:rsidRPr="009B237C" w:rsidRDefault="0069318C" w:rsidP="000A2A6A">
            <w:pPr>
              <w:jc w:val="center"/>
              <w:rPr>
                <w:rFonts w:cs="Times New Roman"/>
                <w:szCs w:val="24"/>
                <w:lang w:val="lt-LT"/>
              </w:rPr>
            </w:pPr>
          </w:p>
        </w:tc>
      </w:tr>
      <w:tr w:rsidR="000A2A6A" w:rsidTr="0069318C">
        <w:trPr>
          <w:gridAfter w:val="1"/>
          <w:wAfter w:w="62" w:type="dxa"/>
          <w:trHeight w:val="91"/>
        </w:trPr>
        <w:tc>
          <w:tcPr>
            <w:tcW w:w="308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:rsidR="000A2A6A" w:rsidRPr="009748B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  <w:lang w:val="lt-LT"/>
              </w:rPr>
              <w:instrText xml:space="preserve"> TIME  \@ "yyyy-MM"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0354C">
              <w:rPr>
                <w:rFonts w:cs="Times New Roman"/>
                <w:noProof/>
                <w:szCs w:val="24"/>
                <w:lang w:val="lt-LT"/>
              </w:rPr>
              <w:t>2019-03</w:t>
            </w:r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334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2" w:type="dxa"/>
          <w:trHeight w:val="106"/>
        </w:trPr>
        <w:tc>
          <w:tcPr>
            <w:tcW w:w="308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69318C" w:rsidRDefault="0069318C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69318C" w:rsidRDefault="0069318C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  <w:r>
              <w:rPr>
                <w:rFonts w:cs="Times New Roman"/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4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2" w:type="dxa"/>
          <w:trHeight w:val="235"/>
        </w:trPr>
        <w:tc>
          <w:tcPr>
            <w:tcW w:w="308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2A6A" w:rsidRPr="009748BA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  <w:lang w:val="lt-LT"/>
              </w:rPr>
              <w:instrText xml:space="preserve"> TIME  \@ "yyyy-MM"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0354C">
              <w:rPr>
                <w:rFonts w:cs="Times New Roman"/>
                <w:noProof/>
                <w:szCs w:val="24"/>
                <w:lang w:val="lt-LT"/>
              </w:rPr>
              <w:t>2019-03</w:t>
            </w:r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334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2" w:type="dxa"/>
          <w:trHeight w:val="182"/>
        </w:trPr>
        <w:tc>
          <w:tcPr>
            <w:tcW w:w="308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69318C" w:rsidRDefault="0069318C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  <w:r>
              <w:rPr>
                <w:rFonts w:cs="Times New Roman"/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4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2" w:type="dxa"/>
          <w:trHeight w:val="129"/>
        </w:trPr>
        <w:tc>
          <w:tcPr>
            <w:tcW w:w="308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  <w:lang w:val="lt-LT"/>
              </w:rPr>
              <w:instrText xml:space="preserve"> TIME  \@ "yyyy-MM"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0354C">
              <w:rPr>
                <w:rFonts w:cs="Times New Roman"/>
                <w:noProof/>
                <w:szCs w:val="24"/>
                <w:lang w:val="lt-LT"/>
              </w:rPr>
              <w:t>2019-03</w:t>
            </w:r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334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2" w:type="dxa"/>
          <w:trHeight w:val="83"/>
        </w:trPr>
        <w:tc>
          <w:tcPr>
            <w:tcW w:w="308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tcBorders>
              <w:top w:val="single" w:sz="4" w:space="0" w:color="FFFFFF" w:themeColor="background1"/>
            </w:tcBorders>
            <w:vAlign w:val="bottom"/>
          </w:tcPr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</w:p>
          <w:p w:rsidR="000A2A6A" w:rsidRDefault="000A2A6A" w:rsidP="000A2A6A">
            <w:pPr>
              <w:jc w:val="center"/>
              <w:rPr>
                <w:rFonts w:cs="Times New Roman"/>
                <w:position w:val="-2"/>
                <w:sz w:val="16"/>
                <w:szCs w:val="16"/>
              </w:rPr>
            </w:pPr>
            <w:r>
              <w:rPr>
                <w:rFonts w:cs="Times New Roman"/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42" w:type="dxa"/>
            <w:vMerge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trHeight w:val="426"/>
        </w:trPr>
        <w:permStart w:id="958280474" w:edGrp="everyone" w:colFirst="0" w:colLast="0" w:displacedByCustomXml="next"/>
        <w:sdt>
          <w:sdtPr>
            <w:rPr>
              <w:rFonts w:cs="Times New Roman"/>
              <w:szCs w:val="24"/>
            </w:rPr>
            <w:id w:val="1890917602"/>
            <w:placeholder>
              <w:docPart w:val="1CAEFACDEF944FE3B326F7C6E6004F66"/>
            </w:placeholder>
            <w:comboBox>
              <w:listItem w:displayText="LECTURER" w:value="LECTURER"/>
            </w:comboBox>
          </w:sdtPr>
          <w:sdtEndPr/>
          <w:sdtContent>
            <w:permStart w:id="1645372431" w:edGrp="everyone" w:displacedByCustomXml="prev"/>
            <w:permEnd w:id="1645372431" w:displacedByCustomXml="prev"/>
            <w:tc>
              <w:tcPr>
                <w:tcW w:w="3082" w:type="dxa"/>
                <w:vAlign w:val="bottom"/>
              </w:tcPr>
              <w:p w:rsidR="000A2A6A" w:rsidRDefault="000A2A6A" w:rsidP="000A2A6A">
                <w:pPr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LECTURER</w:t>
                </w:r>
              </w:p>
            </w:tc>
          </w:sdtContent>
        </w:sdt>
        <w:tc>
          <w:tcPr>
            <w:tcW w:w="3075" w:type="dxa"/>
          </w:tcPr>
          <w:p w:rsidR="000A2A6A" w:rsidRPr="009748BA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  <w:lang w:val="lt-LT"/>
              </w:rPr>
              <w:instrText xml:space="preserve"> TIME  \@ "yyyy-MM"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0354C">
              <w:rPr>
                <w:rFonts w:cs="Times New Roman"/>
                <w:noProof/>
                <w:szCs w:val="24"/>
                <w:lang w:val="lt-LT"/>
              </w:rPr>
              <w:t>2019-03</w:t>
            </w:r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3404" w:type="dxa"/>
            <w:gridSpan w:val="2"/>
            <w:vAlign w:val="bottom"/>
          </w:tcPr>
          <w:p w:rsidR="000A2A6A" w:rsidRPr="00EE63ED" w:rsidRDefault="00216ACE" w:rsidP="0069318C">
            <w:pPr>
              <w:rPr>
                <w:rFonts w:cs="Times New Roman"/>
                <w:color w:val="000000" w:themeColor="text1"/>
                <w:szCs w:val="24"/>
              </w:rPr>
            </w:pPr>
            <w:sdt>
              <w:sdtPr>
                <w:rPr>
                  <w:rFonts w:cs="Times New Roman"/>
                  <w:color w:val="000000" w:themeColor="text1"/>
                  <w:szCs w:val="24"/>
                </w:rPr>
                <w:id w:val="-1302005606"/>
                <w:placeholder>
                  <w:docPart w:val="27C40D0C639F49CC83167490E9D0BB6E"/>
                </w:placeholder>
                <w:comboBox>
                  <w:listItem w:displayText="VIRGILIJUS KUKLIERIUS" w:value="VIRGILIJUS KUKLIERIUS"/>
                  <w:listItem w:displayText="SVETLANA KUBILINSKIENE" w:value="SVETLANA KUBILINSKIENE"/>
                </w:comboBox>
              </w:sdtPr>
              <w:sdtEndPr/>
              <w:sdtContent>
                <w:r w:rsidR="000A2A6A">
                  <w:rPr>
                    <w:rFonts w:cs="Times New Roman"/>
                    <w:color w:val="000000" w:themeColor="text1"/>
                    <w:szCs w:val="24"/>
                  </w:rPr>
                  <w:t>SVETLANA</w:t>
                </w:r>
                <w:r w:rsidR="0069318C">
                  <w:rPr>
                    <w:rFonts w:cs="Times New Roman"/>
                    <w:color w:val="000000" w:themeColor="text1"/>
                    <w:szCs w:val="24"/>
                  </w:rPr>
                  <w:t xml:space="preserve"> </w:t>
                </w:r>
                <w:r w:rsidR="000A2A6A">
                  <w:rPr>
                    <w:rFonts w:cs="Times New Roman"/>
                    <w:color w:val="000000" w:themeColor="text1"/>
                    <w:szCs w:val="24"/>
                  </w:rPr>
                  <w:t>KUBILINSKIENE</w:t>
                </w:r>
              </w:sdtContent>
            </w:sdt>
            <w:r w:rsidR="0069318C">
              <w:rPr>
                <w:rFonts w:cs="Times New Roman"/>
                <w:color w:val="000000" w:themeColor="text1"/>
                <w:szCs w:val="24"/>
              </w:rPr>
              <w:t xml:space="preserve">       </w:t>
            </w:r>
          </w:p>
        </w:tc>
      </w:tr>
      <w:permEnd w:id="958280474"/>
      <w:tr w:rsidR="000A2A6A" w:rsidTr="0069318C">
        <w:trPr>
          <w:gridAfter w:val="1"/>
          <w:wAfter w:w="62" w:type="dxa"/>
          <w:trHeight w:val="426"/>
        </w:trPr>
        <w:tc>
          <w:tcPr>
            <w:tcW w:w="3082" w:type="dxa"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  <w:vAlign w:val="bottom"/>
          </w:tcPr>
          <w:p w:rsidR="000A2A6A" w:rsidRPr="009748BA" w:rsidRDefault="0069318C" w:rsidP="0069318C">
            <w:pPr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 xml:space="preserve">                       </w:t>
            </w:r>
            <w:r w:rsidR="000A2A6A" w:rsidRPr="009748BA">
              <w:rPr>
                <w:rFonts w:cs="Times New Roman"/>
                <w:sz w:val="16"/>
                <w:szCs w:val="16"/>
              </w:rPr>
              <w:t>(</w:t>
            </w:r>
            <w:r w:rsidR="000A2A6A">
              <w:rPr>
                <w:rFonts w:cs="Times New Roman"/>
                <w:sz w:val="16"/>
                <w:szCs w:val="16"/>
              </w:rPr>
              <w:t>SIGNATURE)</w:t>
            </w:r>
          </w:p>
        </w:tc>
        <w:tc>
          <w:tcPr>
            <w:tcW w:w="3342" w:type="dxa"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2" w:type="dxa"/>
          <w:trHeight w:val="426"/>
        </w:trPr>
        <w:tc>
          <w:tcPr>
            <w:tcW w:w="3082" w:type="dxa"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75" w:type="dxa"/>
          </w:tcPr>
          <w:p w:rsidR="000A2A6A" w:rsidRPr="00A97311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  <w:lang w:val="lt-LT"/>
              </w:rPr>
              <w:instrText xml:space="preserve"> TIME  \@ "yyyy-MM"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0354C">
              <w:rPr>
                <w:rFonts w:cs="Times New Roman"/>
                <w:noProof/>
                <w:szCs w:val="24"/>
                <w:lang w:val="lt-LT"/>
              </w:rPr>
              <w:t>2019-03</w:t>
            </w:r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3342" w:type="dxa"/>
          </w:tcPr>
          <w:p w:rsidR="000A2A6A" w:rsidRDefault="000A2A6A" w:rsidP="000A2A6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A2A6A" w:rsidTr="0069318C">
        <w:trPr>
          <w:gridAfter w:val="1"/>
          <w:wAfter w:w="60" w:type="dxa"/>
          <w:trHeight w:val="1478"/>
        </w:trPr>
        <w:tc>
          <w:tcPr>
            <w:tcW w:w="9501" w:type="dxa"/>
            <w:gridSpan w:val="3"/>
            <w:vAlign w:val="bottom"/>
          </w:tcPr>
          <w:p w:rsidR="000A2A6A" w:rsidRPr="00A97311" w:rsidRDefault="000A2A6A" w:rsidP="000A2A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DATE  \@ "yyyy" </w:instrText>
            </w:r>
            <w:r>
              <w:rPr>
                <w:rFonts w:cs="Times New Roman"/>
                <w:szCs w:val="24"/>
              </w:rPr>
              <w:fldChar w:fldCharType="separate"/>
            </w:r>
            <w:r w:rsidR="0010354C">
              <w:rPr>
                <w:rFonts w:cs="Times New Roman"/>
                <w:noProof/>
                <w:szCs w:val="24"/>
              </w:rPr>
              <w:t>2019</w:t>
            </w:r>
            <w:r>
              <w:rPr>
                <w:rFonts w:cs="Times New Roman"/>
                <w:szCs w:val="24"/>
              </w:rPr>
              <w:fldChar w:fldCharType="end"/>
            </w:r>
          </w:p>
        </w:tc>
      </w:tr>
    </w:tbl>
    <w:p w:rsidR="00104FDC" w:rsidRDefault="00104FDC" w:rsidP="00104FDC">
      <w:pPr>
        <w:tabs>
          <w:tab w:val="left" w:pos="1190"/>
        </w:tabs>
        <w:ind w:left="426"/>
      </w:pPr>
      <w:r>
        <w:br w:type="page"/>
      </w:r>
    </w:p>
    <w:p w:rsidR="00EB26F3" w:rsidRDefault="00EB26F3" w:rsidP="00104FDC">
      <w:pPr>
        <w:tabs>
          <w:tab w:val="left" w:pos="1190"/>
        </w:tabs>
        <w:ind w:left="426"/>
      </w:pPr>
    </w:p>
    <w:p w:rsidR="00104FDC" w:rsidRPr="002731D8" w:rsidRDefault="002731D8" w:rsidP="000F4CAF">
      <w:pPr>
        <w:tabs>
          <w:tab w:val="left" w:pos="1190"/>
        </w:tabs>
        <w:ind w:left="426"/>
        <w:jc w:val="center"/>
        <w:rPr>
          <w:rFonts w:cs="Times New Roman"/>
          <w:b/>
          <w:sz w:val="32"/>
          <w:szCs w:val="32"/>
        </w:rPr>
      </w:pPr>
      <w:r w:rsidRPr="002731D8">
        <w:rPr>
          <w:rFonts w:cs="Times New Roman"/>
          <w:b/>
          <w:sz w:val="32"/>
          <w:szCs w:val="32"/>
        </w:rPr>
        <w:t>Table of Content</w:t>
      </w:r>
      <w:r w:rsidR="004C2AD4">
        <w:rPr>
          <w:rFonts w:cs="Times New Roman"/>
          <w:b/>
          <w:sz w:val="32"/>
          <w:szCs w:val="32"/>
        </w:rPr>
        <w:t>s</w:t>
      </w:r>
    </w:p>
    <w:sdt>
      <w:sdtPr>
        <w:rPr>
          <w:rFonts w:asciiTheme="minorHAnsi" w:eastAsiaTheme="majorEastAsia" w:hAnsiTheme="minorHAnsi" w:cstheme="majorBidi"/>
          <w:b/>
          <w:caps/>
          <w:sz w:val="22"/>
          <w:szCs w:val="32"/>
        </w:rPr>
        <w:id w:val="-41169467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:rsidR="00576A0D" w:rsidRDefault="007D551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rFonts w:asciiTheme="minorHAnsi" w:hAnsiTheme="minorHAnsi"/>
              <w:b/>
              <w:caps/>
              <w:sz w:val="22"/>
            </w:rPr>
            <w:fldChar w:fldCharType="begin"/>
          </w:r>
          <w:r>
            <w:rPr>
              <w:rFonts w:asciiTheme="minorHAnsi" w:hAnsiTheme="minorHAnsi"/>
              <w:b/>
              <w:caps/>
              <w:sz w:val="22"/>
            </w:rPr>
            <w:instrText xml:space="preserve"> TOC \o "1-3" \h \z \u </w:instrText>
          </w:r>
          <w:r>
            <w:rPr>
              <w:rFonts w:asciiTheme="minorHAnsi" w:hAnsiTheme="minorHAnsi"/>
              <w:b/>
              <w:caps/>
              <w:sz w:val="22"/>
            </w:rPr>
            <w:fldChar w:fldCharType="separate"/>
          </w:r>
          <w:hyperlink w:anchor="_Toc4064759" w:history="1">
            <w:r w:rsidR="00576A0D" w:rsidRPr="00AA4511">
              <w:rPr>
                <w:rStyle w:val="Hyperlink"/>
                <w:noProof/>
              </w:rPr>
              <w:t>Anotation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_Toc4064759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4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0" w:history="1">
            <w:r w:rsidR="00576A0D" w:rsidRPr="00AA4511">
              <w:rPr>
                <w:rStyle w:val="Hyperlink"/>
                <w:noProof/>
              </w:rPr>
              <w:t>INTRODUCTION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_Toc4064760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5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1" w:history="1">
            <w:r w:rsidR="00576A0D" w:rsidRPr="00AA4511">
              <w:rPr>
                <w:rStyle w:val="Hyperlink"/>
                <w:rFonts w:cs="Times New Roman"/>
                <w:noProof/>
              </w:rPr>
              <w:t>1.</w:t>
            </w:r>
            <w:r w:rsidR="00576A0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76A0D" w:rsidRPr="00AA4511">
              <w:rPr>
                <w:rStyle w:val="Hyperlink"/>
                <w:rFonts w:cs="Times New Roman"/>
                <w:noProof/>
              </w:rPr>
              <w:t>CATEGORIES OF INTERESTED USERS FOR FUTURE SYSTEM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_Toc4064761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6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2" w:history="1">
            <w:r w:rsidR="00576A0D" w:rsidRPr="00AA4511">
              <w:rPr>
                <w:rStyle w:val="Hyperlink"/>
                <w:noProof/>
              </w:rPr>
              <w:t>1.1. Primary user groups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_Toc4064762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6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3" w:history="1">
            <w:r w:rsidR="00576A0D" w:rsidRPr="00AA4511">
              <w:rPr>
                <w:rStyle w:val="Hyperlink"/>
                <w:rFonts w:cs="Times New Roman"/>
                <w:noProof/>
              </w:rPr>
              <w:t>1.2. Secondary user groups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_Toc4064763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6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4" w:history="1">
            <w:r w:rsidR="00576A0D" w:rsidRPr="00AA4511">
              <w:rPr>
                <w:rStyle w:val="Hyperlink"/>
                <w:noProof/>
              </w:rPr>
              <w:t>1.3. Tertiary users group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_Toc4064764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6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5" w:history="1">
            <w:r w:rsidR="00576A0D" w:rsidRPr="00AA4511">
              <w:rPr>
                <w:rStyle w:val="Hyperlink"/>
                <w:rFonts w:cs="Times New Roman"/>
                <w:noProof/>
              </w:rPr>
              <w:t>1.4. Acquirers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_Toc4064765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6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6" w:history="1">
            <w:r w:rsidR="00576A0D" w:rsidRPr="00AA4511">
              <w:rPr>
                <w:rStyle w:val="Hyperlink"/>
                <w:noProof/>
              </w:rPr>
              <w:t>2.</w:t>
            </w:r>
            <w:r w:rsidR="00576A0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76A0D" w:rsidRPr="00AA4511">
              <w:rPr>
                <w:rStyle w:val="Hyperlink"/>
                <w:noProof/>
              </w:rPr>
              <w:t>user groups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_Toc4064766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7" w:history="1">
            <w:r w:rsidR="00576A0D" w:rsidRPr="00AA4511">
              <w:rPr>
                <w:rStyle w:val="Hyperlink"/>
                <w:rFonts w:cs="Times New Roman"/>
                <w:noProof/>
              </w:rPr>
              <w:t>2.1. A set of functionalities for user groups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_Toc4064767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8" w:history="1">
            <w:r w:rsidR="00576A0D" w:rsidRPr="00AA4511">
              <w:rPr>
                <w:rStyle w:val="Hyperlink"/>
                <w:noProof/>
              </w:rPr>
              <w:t>2.2. First user group (unregistered users)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_Toc4064768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69" w:history="1">
            <w:r w:rsidR="00576A0D" w:rsidRPr="00AA4511">
              <w:rPr>
                <w:rStyle w:val="Hyperlink"/>
                <w:noProof/>
              </w:rPr>
              <w:t>2.2.1 Project objectives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_Toc4064769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0" w:history="1">
            <w:r w:rsidR="00576A0D" w:rsidRPr="00AA4511">
              <w:rPr>
                <w:rStyle w:val="Hyperlink"/>
                <w:noProof/>
              </w:rPr>
              <w:t>2.2.2 User characteristics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_Toc4064770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1" w:history="1">
            <w:r w:rsidR="00576A0D" w:rsidRPr="00AA4511">
              <w:rPr>
                <w:rStyle w:val="Hyperlink"/>
                <w:noProof/>
              </w:rPr>
              <w:t>2.2.3 User types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_Toc4064771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2" w:history="1">
            <w:r w:rsidR="00576A0D" w:rsidRPr="00AA4511">
              <w:rPr>
                <w:rStyle w:val="Hyperlink"/>
                <w:noProof/>
              </w:rPr>
              <w:t>2.2.4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_Toc4064772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7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3" w:history="1">
            <w:r w:rsidR="00576A0D" w:rsidRPr="00AA4511">
              <w:rPr>
                <w:rStyle w:val="Hyperlink"/>
                <w:noProof/>
              </w:rPr>
              <w:t>2.2.5 Problems and unexploited opportunities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_Toc4064773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4" w:history="1">
            <w:r w:rsidR="00576A0D" w:rsidRPr="00AA4511">
              <w:rPr>
                <w:rStyle w:val="Hyperlink"/>
                <w:noProof/>
              </w:rPr>
              <w:t>2.2.6 Vision of improved interaction design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_Toc4064774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5" w:history="1">
            <w:r w:rsidR="00576A0D" w:rsidRPr="00AA4511">
              <w:rPr>
                <w:rStyle w:val="Hyperlink"/>
                <w:noProof/>
              </w:rPr>
              <w:t>2.2.7 Usability goals for the essential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_Toc4064775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6" w:history="1">
            <w:r w:rsidR="00576A0D" w:rsidRPr="00AA4511">
              <w:rPr>
                <w:rStyle w:val="Hyperlink"/>
                <w:noProof/>
              </w:rPr>
              <w:t>2.3. Second user group (registered users)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_Toc4064776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7" w:history="1">
            <w:r w:rsidR="00576A0D" w:rsidRPr="00AA4511">
              <w:rPr>
                <w:rStyle w:val="Hyperlink"/>
                <w:noProof/>
              </w:rPr>
              <w:t>2.3.1 Project objectives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_Toc4064777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8" w:history="1">
            <w:r w:rsidR="00576A0D" w:rsidRPr="00AA4511">
              <w:rPr>
                <w:rStyle w:val="Hyperlink"/>
                <w:noProof/>
              </w:rPr>
              <w:t>2.3.2 User characteristics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_Toc4064778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79" w:history="1">
            <w:r w:rsidR="00576A0D" w:rsidRPr="00AA4511">
              <w:rPr>
                <w:rStyle w:val="Hyperlink"/>
                <w:noProof/>
              </w:rPr>
              <w:t>2.3.3 User types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_Toc4064779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9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0" w:history="1">
            <w:r w:rsidR="00576A0D" w:rsidRPr="00AA4511">
              <w:rPr>
                <w:rStyle w:val="Hyperlink"/>
                <w:noProof/>
              </w:rPr>
              <w:t>2.3.4Computerized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_Toc4064780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9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1" w:history="1">
            <w:r w:rsidR="00576A0D" w:rsidRPr="00AA4511">
              <w:rPr>
                <w:rStyle w:val="Hyperlink"/>
                <w:noProof/>
              </w:rPr>
              <w:t>2.3.5 Problems and unexploited opportunities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_Toc4064781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9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2" w:history="1">
            <w:r w:rsidR="00576A0D" w:rsidRPr="00AA4511">
              <w:rPr>
                <w:rStyle w:val="Hyperlink"/>
                <w:noProof/>
              </w:rPr>
              <w:t>2.3.6 Vision of improved interaction design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_Toc4064782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9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3" w:history="1">
            <w:r w:rsidR="00576A0D" w:rsidRPr="00AA4511">
              <w:rPr>
                <w:rStyle w:val="Hyperlink"/>
                <w:noProof/>
              </w:rPr>
              <w:t>2.3.7 Usability goals for the essential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_Toc4064783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10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4" w:history="1">
            <w:r w:rsidR="00576A0D" w:rsidRPr="00AA4511">
              <w:rPr>
                <w:rStyle w:val="Hyperlink"/>
                <w:noProof/>
              </w:rPr>
              <w:t>2.4. Third user group (Company representatives)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_Toc4064784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10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5" w:history="1">
            <w:r w:rsidR="00576A0D" w:rsidRPr="00AA4511">
              <w:rPr>
                <w:rStyle w:val="Hyperlink"/>
                <w:noProof/>
              </w:rPr>
              <w:t>2.4.1 Project objectives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_Toc4064785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10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6" w:history="1">
            <w:r w:rsidR="00576A0D" w:rsidRPr="00AA4511">
              <w:rPr>
                <w:rStyle w:val="Hyperlink"/>
                <w:noProof/>
              </w:rPr>
              <w:t>2.4.2 User characteristics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_Toc4064786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10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7" w:history="1">
            <w:r w:rsidR="00576A0D" w:rsidRPr="00AA4511">
              <w:rPr>
                <w:rStyle w:val="Hyperlink"/>
                <w:noProof/>
              </w:rPr>
              <w:t>2.4.3 User types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_Toc4064787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10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8" w:history="1">
            <w:r w:rsidR="00576A0D" w:rsidRPr="00AA4511">
              <w:rPr>
                <w:rStyle w:val="Hyperlink"/>
                <w:noProof/>
              </w:rPr>
              <w:t>2.4.4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_Toc4064788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11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89" w:history="1">
            <w:r w:rsidR="00576A0D" w:rsidRPr="00AA4511">
              <w:rPr>
                <w:rStyle w:val="Hyperlink"/>
                <w:noProof/>
              </w:rPr>
              <w:t>2.4.5 Problems and unexploited opportunities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_Toc4064789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11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0" w:history="1">
            <w:r w:rsidR="00576A0D" w:rsidRPr="00AA4511">
              <w:rPr>
                <w:rStyle w:val="Hyperlink"/>
                <w:noProof/>
              </w:rPr>
              <w:t>2.4.6 Vision of improved interaction design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_Toc4064790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11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1" w:history="1">
            <w:r w:rsidR="00576A0D" w:rsidRPr="00AA4511">
              <w:rPr>
                <w:rStyle w:val="Hyperlink"/>
                <w:noProof/>
              </w:rPr>
              <w:t>2.4.7 Usability goals for the essential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_Toc4064791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11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2" w:history="1">
            <w:r w:rsidR="00576A0D" w:rsidRPr="00AA4511">
              <w:rPr>
                <w:rStyle w:val="Hyperlink"/>
                <w:noProof/>
              </w:rPr>
              <w:t>2.5. Fourth user group (Administrators)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_Toc4064792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11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3" w:history="1">
            <w:r w:rsidR="00576A0D" w:rsidRPr="00AA4511">
              <w:rPr>
                <w:rStyle w:val="Hyperlink"/>
                <w:noProof/>
              </w:rPr>
              <w:t>2.5.1 Project objectives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_Toc4064793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11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4" w:history="1">
            <w:r w:rsidR="00576A0D" w:rsidRPr="00AA4511">
              <w:rPr>
                <w:rStyle w:val="Hyperlink"/>
                <w:noProof/>
              </w:rPr>
              <w:t>2.5.2 User characteristics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_Toc4064794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12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5" w:history="1">
            <w:r w:rsidR="00576A0D" w:rsidRPr="00AA4511">
              <w:rPr>
                <w:rStyle w:val="Hyperlink"/>
                <w:noProof/>
              </w:rPr>
              <w:t>2.5.3 User types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_Toc4064795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12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6" w:history="1">
            <w:r w:rsidR="00576A0D" w:rsidRPr="00AA4511">
              <w:rPr>
                <w:rStyle w:val="Hyperlink"/>
                <w:noProof/>
              </w:rPr>
              <w:t>2.5.4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_Toc4064796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12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7" w:history="1">
            <w:r w:rsidR="00576A0D" w:rsidRPr="00AA4511">
              <w:rPr>
                <w:rStyle w:val="Hyperlink"/>
                <w:noProof/>
              </w:rPr>
              <w:t>2.5.5 Problems and unexploited opportunities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_Toc4064797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12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8" w:history="1">
            <w:r w:rsidR="00576A0D" w:rsidRPr="00AA4511">
              <w:rPr>
                <w:rStyle w:val="Hyperlink"/>
                <w:noProof/>
              </w:rPr>
              <w:t>2.5.6 Vision of improved interaction design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_Toc4064798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12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799" w:history="1">
            <w:r w:rsidR="00576A0D" w:rsidRPr="00AA4511">
              <w:rPr>
                <w:rStyle w:val="Hyperlink"/>
                <w:noProof/>
              </w:rPr>
              <w:t>2.5.7 Usability goals for the essential computerized tasks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_Toc4064799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12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0" w:history="1">
            <w:r w:rsidR="00576A0D" w:rsidRPr="00AA4511">
              <w:rPr>
                <w:rStyle w:val="Hyperlink"/>
                <w:rFonts w:cs="Times New Roman"/>
                <w:noProof/>
              </w:rPr>
              <w:t>3.</w:t>
            </w:r>
            <w:r w:rsidR="00576A0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76A0D" w:rsidRPr="00AA4511">
              <w:rPr>
                <w:rStyle w:val="Hyperlink"/>
                <w:noProof/>
              </w:rPr>
              <w:t>INSPIRING INTERACTION IDEAS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_Toc4064800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13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1" w:history="1">
            <w:r w:rsidR="00576A0D" w:rsidRPr="00AA4511">
              <w:rPr>
                <w:rStyle w:val="Hyperlink"/>
                <w:rFonts w:cs="Times New Roman"/>
                <w:noProof/>
              </w:rPr>
              <w:t>3.1. Website: “Digital video game store”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_Toc4064801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13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2" w:history="1">
            <w:r w:rsidR="00576A0D" w:rsidRPr="00AA4511">
              <w:rPr>
                <w:rStyle w:val="Hyperlink"/>
                <w:rFonts w:cs="Times New Roman"/>
                <w:noProof/>
              </w:rPr>
              <w:t>3.2. Website to purchase games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_Toc4064802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13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3" w:history="1">
            <w:r w:rsidR="00576A0D" w:rsidRPr="00AA4511">
              <w:rPr>
                <w:rStyle w:val="Hyperlink"/>
                <w:rFonts w:cs="Times New Roman"/>
                <w:noProof/>
              </w:rPr>
              <w:t>3.3. Website to purchase indie developer games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_Toc4064803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14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4" w:history="1">
            <w:r w:rsidR="00576A0D" w:rsidRPr="00AA4511">
              <w:rPr>
                <w:rStyle w:val="Hyperlink"/>
                <w:rFonts w:cs="Times New Roman"/>
                <w:noProof/>
              </w:rPr>
              <w:t>3.4. Website for great game deals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_Toc4064804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16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5" w:history="1">
            <w:r w:rsidR="00576A0D" w:rsidRPr="00AA4511">
              <w:rPr>
                <w:rStyle w:val="Hyperlink"/>
                <w:rFonts w:cs="Times New Roman"/>
                <w:noProof/>
              </w:rPr>
              <w:t>3.5. DRM-free (Digital Rights Management) website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_Toc4064805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576A0D" w:rsidRDefault="00216ACE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64806" w:history="1">
            <w:r w:rsidR="00576A0D" w:rsidRPr="00AA4511">
              <w:rPr>
                <w:rStyle w:val="Hyperlink"/>
                <w:noProof/>
              </w:rPr>
              <w:t>CONCLUSION</w:t>
            </w:r>
            <w:r w:rsidR="00576A0D">
              <w:rPr>
                <w:noProof/>
                <w:webHidden/>
              </w:rPr>
              <w:tab/>
            </w:r>
            <w:r w:rsidR="00576A0D">
              <w:rPr>
                <w:noProof/>
                <w:webHidden/>
              </w:rPr>
              <w:fldChar w:fldCharType="begin"/>
            </w:r>
            <w:r w:rsidR="00576A0D">
              <w:rPr>
                <w:noProof/>
                <w:webHidden/>
              </w:rPr>
              <w:instrText xml:space="preserve"> PAGEREF _Toc4064806 \h </w:instrText>
            </w:r>
            <w:r w:rsidR="00576A0D">
              <w:rPr>
                <w:noProof/>
                <w:webHidden/>
              </w:rPr>
            </w:r>
            <w:r w:rsidR="00576A0D">
              <w:rPr>
                <w:noProof/>
                <w:webHidden/>
              </w:rPr>
              <w:fldChar w:fldCharType="separate"/>
            </w:r>
            <w:r w:rsidR="00576A0D">
              <w:rPr>
                <w:noProof/>
                <w:webHidden/>
              </w:rPr>
              <w:t>18</w:t>
            </w:r>
            <w:r w:rsidR="00576A0D">
              <w:rPr>
                <w:noProof/>
                <w:webHidden/>
              </w:rPr>
              <w:fldChar w:fldCharType="end"/>
            </w:r>
          </w:hyperlink>
        </w:p>
        <w:p w:rsidR="00104FDC" w:rsidRDefault="007D551F" w:rsidP="007D551F">
          <w:pPr>
            <w:pStyle w:val="TOCHeading"/>
            <w:numPr>
              <w:ilvl w:val="0"/>
              <w:numId w:val="0"/>
            </w:numPr>
            <w:jc w:val="left"/>
          </w:pPr>
          <w:r>
            <w:rPr>
              <w:rFonts w:asciiTheme="minorHAnsi" w:eastAsiaTheme="minorHAnsi" w:hAnsiTheme="minorHAnsi" w:cstheme="minorBidi"/>
              <w:b w:val="0"/>
              <w:caps w:val="0"/>
              <w:sz w:val="22"/>
              <w:szCs w:val="22"/>
            </w:rPr>
            <w:fldChar w:fldCharType="end"/>
          </w:r>
        </w:p>
      </w:sdtContent>
    </w:sdt>
    <w:p w:rsidR="004C2AD4" w:rsidRDefault="004C2AD4" w:rsidP="000F6174">
      <w:pPr>
        <w:rPr>
          <w:rFonts w:cs="Times New Roman"/>
          <w:color w:val="000000" w:themeColor="text1"/>
          <w:szCs w:val="28"/>
        </w:rPr>
      </w:pPr>
    </w:p>
    <w:p w:rsidR="007912F1" w:rsidRDefault="007912F1" w:rsidP="007912F1">
      <w:pPr>
        <w:jc w:val="center"/>
        <w:rPr>
          <w:rFonts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t>Figure</w:t>
      </w:r>
      <w:r w:rsidRPr="007912F1">
        <w:rPr>
          <w:rFonts w:cs="Times New Roman"/>
          <w:b/>
          <w:color w:val="000000" w:themeColor="text1"/>
          <w:sz w:val="32"/>
          <w:szCs w:val="32"/>
        </w:rPr>
        <w:t xml:space="preserve"> table</w:t>
      </w:r>
    </w:p>
    <w:p w:rsidR="00576A0D" w:rsidRDefault="007912F1">
      <w:pPr>
        <w:pStyle w:val="TableofFigures"/>
        <w:tabs>
          <w:tab w:val="right" w:leader="dot" w:pos="996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color w:val="000000" w:themeColor="text1"/>
          <w:sz w:val="32"/>
          <w:szCs w:val="32"/>
        </w:rPr>
        <w:fldChar w:fldCharType="begin"/>
      </w:r>
      <w:r>
        <w:rPr>
          <w:rFonts w:cs="Times New Roman"/>
          <w:b/>
          <w:color w:val="000000" w:themeColor="text1"/>
          <w:sz w:val="32"/>
          <w:szCs w:val="32"/>
        </w:rPr>
        <w:instrText xml:space="preserve"> TOC \h \z \c "Figure" </w:instrText>
      </w:r>
      <w:r>
        <w:rPr>
          <w:rFonts w:cs="Times New Roman"/>
          <w:b/>
          <w:color w:val="000000" w:themeColor="text1"/>
          <w:sz w:val="32"/>
          <w:szCs w:val="32"/>
        </w:rPr>
        <w:fldChar w:fldCharType="separate"/>
      </w:r>
      <w:hyperlink w:anchor="_Toc4064753" w:history="1">
        <w:r w:rsidR="00576A0D" w:rsidRPr="00AE72F7">
          <w:rPr>
            <w:rStyle w:val="Hyperlink"/>
            <w:noProof/>
          </w:rPr>
          <w:t>Figure 1 – Steampowered.com</w:t>
        </w:r>
        <w:r w:rsidR="00576A0D">
          <w:rPr>
            <w:noProof/>
            <w:webHidden/>
          </w:rPr>
          <w:tab/>
        </w:r>
        <w:r w:rsidR="00576A0D">
          <w:rPr>
            <w:noProof/>
            <w:webHidden/>
          </w:rPr>
          <w:fldChar w:fldCharType="begin"/>
        </w:r>
        <w:r w:rsidR="00576A0D">
          <w:rPr>
            <w:noProof/>
            <w:webHidden/>
          </w:rPr>
          <w:instrText xml:space="preserve"> PAGEREF _Toc4064753 \h </w:instrText>
        </w:r>
        <w:r w:rsidR="00576A0D">
          <w:rPr>
            <w:noProof/>
            <w:webHidden/>
          </w:rPr>
        </w:r>
        <w:r w:rsidR="00576A0D">
          <w:rPr>
            <w:noProof/>
            <w:webHidden/>
          </w:rPr>
          <w:fldChar w:fldCharType="separate"/>
        </w:r>
        <w:r w:rsidR="00576A0D">
          <w:rPr>
            <w:noProof/>
            <w:webHidden/>
          </w:rPr>
          <w:t>13</w:t>
        </w:r>
        <w:r w:rsidR="00576A0D">
          <w:rPr>
            <w:noProof/>
            <w:webHidden/>
          </w:rPr>
          <w:fldChar w:fldCharType="end"/>
        </w:r>
      </w:hyperlink>
    </w:p>
    <w:p w:rsidR="00576A0D" w:rsidRDefault="00216ACE">
      <w:pPr>
        <w:pStyle w:val="TableofFigures"/>
        <w:tabs>
          <w:tab w:val="right" w:leader="dot" w:pos="9962"/>
        </w:tabs>
        <w:rPr>
          <w:rFonts w:asciiTheme="minorHAnsi" w:eastAsiaTheme="minorEastAsia" w:hAnsiTheme="minorHAnsi"/>
          <w:noProof/>
          <w:sz w:val="22"/>
        </w:rPr>
      </w:pPr>
      <w:hyperlink w:anchor="_Toc4064754" w:history="1">
        <w:r w:rsidR="00576A0D" w:rsidRPr="00AE72F7">
          <w:rPr>
            <w:rStyle w:val="Hyperlink"/>
            <w:noProof/>
          </w:rPr>
          <w:t>Figure 2- Origin.com</w:t>
        </w:r>
        <w:r w:rsidR="00576A0D">
          <w:rPr>
            <w:noProof/>
            <w:webHidden/>
          </w:rPr>
          <w:tab/>
        </w:r>
        <w:r w:rsidR="00576A0D">
          <w:rPr>
            <w:noProof/>
            <w:webHidden/>
          </w:rPr>
          <w:fldChar w:fldCharType="begin"/>
        </w:r>
        <w:r w:rsidR="00576A0D">
          <w:rPr>
            <w:noProof/>
            <w:webHidden/>
          </w:rPr>
          <w:instrText xml:space="preserve"> PAGEREF _Toc4064754 \h </w:instrText>
        </w:r>
        <w:r w:rsidR="00576A0D">
          <w:rPr>
            <w:noProof/>
            <w:webHidden/>
          </w:rPr>
        </w:r>
        <w:r w:rsidR="00576A0D">
          <w:rPr>
            <w:noProof/>
            <w:webHidden/>
          </w:rPr>
          <w:fldChar w:fldCharType="separate"/>
        </w:r>
        <w:r w:rsidR="00576A0D">
          <w:rPr>
            <w:noProof/>
            <w:webHidden/>
          </w:rPr>
          <w:t>14</w:t>
        </w:r>
        <w:r w:rsidR="00576A0D">
          <w:rPr>
            <w:noProof/>
            <w:webHidden/>
          </w:rPr>
          <w:fldChar w:fldCharType="end"/>
        </w:r>
      </w:hyperlink>
    </w:p>
    <w:p w:rsidR="00576A0D" w:rsidRDefault="00216ACE">
      <w:pPr>
        <w:pStyle w:val="TableofFigures"/>
        <w:tabs>
          <w:tab w:val="right" w:leader="dot" w:pos="9962"/>
        </w:tabs>
        <w:rPr>
          <w:rFonts w:asciiTheme="minorHAnsi" w:eastAsiaTheme="minorEastAsia" w:hAnsiTheme="minorHAnsi"/>
          <w:noProof/>
          <w:sz w:val="22"/>
        </w:rPr>
      </w:pPr>
      <w:hyperlink w:anchor="_Toc4064755" w:history="1">
        <w:r w:rsidR="00576A0D" w:rsidRPr="00AE72F7">
          <w:rPr>
            <w:rStyle w:val="Hyperlink"/>
            <w:noProof/>
          </w:rPr>
          <w:t>Figure 3.1 -  Itch.io</w:t>
        </w:r>
        <w:r w:rsidR="00576A0D">
          <w:rPr>
            <w:noProof/>
            <w:webHidden/>
          </w:rPr>
          <w:tab/>
        </w:r>
        <w:r w:rsidR="00576A0D">
          <w:rPr>
            <w:noProof/>
            <w:webHidden/>
          </w:rPr>
          <w:fldChar w:fldCharType="begin"/>
        </w:r>
        <w:r w:rsidR="00576A0D">
          <w:rPr>
            <w:noProof/>
            <w:webHidden/>
          </w:rPr>
          <w:instrText xml:space="preserve"> PAGEREF _Toc4064755 \h </w:instrText>
        </w:r>
        <w:r w:rsidR="00576A0D">
          <w:rPr>
            <w:noProof/>
            <w:webHidden/>
          </w:rPr>
        </w:r>
        <w:r w:rsidR="00576A0D">
          <w:rPr>
            <w:noProof/>
            <w:webHidden/>
          </w:rPr>
          <w:fldChar w:fldCharType="separate"/>
        </w:r>
        <w:r w:rsidR="00576A0D">
          <w:rPr>
            <w:noProof/>
            <w:webHidden/>
          </w:rPr>
          <w:t>14</w:t>
        </w:r>
        <w:r w:rsidR="00576A0D">
          <w:rPr>
            <w:noProof/>
            <w:webHidden/>
          </w:rPr>
          <w:fldChar w:fldCharType="end"/>
        </w:r>
      </w:hyperlink>
    </w:p>
    <w:p w:rsidR="00576A0D" w:rsidRDefault="00216ACE">
      <w:pPr>
        <w:pStyle w:val="TableofFigures"/>
        <w:tabs>
          <w:tab w:val="right" w:leader="dot" w:pos="9962"/>
        </w:tabs>
        <w:rPr>
          <w:rFonts w:asciiTheme="minorHAnsi" w:eastAsiaTheme="minorEastAsia" w:hAnsiTheme="minorHAnsi"/>
          <w:noProof/>
          <w:sz w:val="22"/>
        </w:rPr>
      </w:pPr>
      <w:hyperlink w:anchor="_Toc4064756" w:history="1">
        <w:r w:rsidR="00576A0D" w:rsidRPr="00AE72F7">
          <w:rPr>
            <w:rStyle w:val="Hyperlink"/>
            <w:noProof/>
          </w:rPr>
          <w:t>Figure 4.1 -humblebundle.com</w:t>
        </w:r>
        <w:r w:rsidR="00576A0D">
          <w:rPr>
            <w:noProof/>
            <w:webHidden/>
          </w:rPr>
          <w:tab/>
        </w:r>
        <w:r w:rsidR="00576A0D">
          <w:rPr>
            <w:noProof/>
            <w:webHidden/>
          </w:rPr>
          <w:fldChar w:fldCharType="begin"/>
        </w:r>
        <w:r w:rsidR="00576A0D">
          <w:rPr>
            <w:noProof/>
            <w:webHidden/>
          </w:rPr>
          <w:instrText xml:space="preserve"> PAGEREF _Toc4064756 \h </w:instrText>
        </w:r>
        <w:r w:rsidR="00576A0D">
          <w:rPr>
            <w:noProof/>
            <w:webHidden/>
          </w:rPr>
        </w:r>
        <w:r w:rsidR="00576A0D">
          <w:rPr>
            <w:noProof/>
            <w:webHidden/>
          </w:rPr>
          <w:fldChar w:fldCharType="separate"/>
        </w:r>
        <w:r w:rsidR="00576A0D">
          <w:rPr>
            <w:noProof/>
            <w:webHidden/>
          </w:rPr>
          <w:t>16</w:t>
        </w:r>
        <w:r w:rsidR="00576A0D">
          <w:rPr>
            <w:noProof/>
            <w:webHidden/>
          </w:rPr>
          <w:fldChar w:fldCharType="end"/>
        </w:r>
      </w:hyperlink>
    </w:p>
    <w:p w:rsidR="00576A0D" w:rsidRDefault="00216ACE">
      <w:pPr>
        <w:pStyle w:val="TableofFigures"/>
        <w:tabs>
          <w:tab w:val="right" w:leader="dot" w:pos="9962"/>
        </w:tabs>
        <w:rPr>
          <w:rFonts w:asciiTheme="minorHAnsi" w:eastAsiaTheme="minorEastAsia" w:hAnsiTheme="minorHAnsi"/>
          <w:noProof/>
          <w:sz w:val="22"/>
        </w:rPr>
      </w:pPr>
      <w:hyperlink w:anchor="_Toc4064757" w:history="1">
        <w:r w:rsidR="00576A0D" w:rsidRPr="00AE72F7">
          <w:rPr>
            <w:rStyle w:val="Hyperlink"/>
            <w:noProof/>
          </w:rPr>
          <w:t>Figure 5 - gog.com</w:t>
        </w:r>
        <w:r w:rsidR="00576A0D">
          <w:rPr>
            <w:noProof/>
            <w:webHidden/>
          </w:rPr>
          <w:tab/>
        </w:r>
        <w:r w:rsidR="00576A0D">
          <w:rPr>
            <w:noProof/>
            <w:webHidden/>
          </w:rPr>
          <w:fldChar w:fldCharType="begin"/>
        </w:r>
        <w:r w:rsidR="00576A0D">
          <w:rPr>
            <w:noProof/>
            <w:webHidden/>
          </w:rPr>
          <w:instrText xml:space="preserve"> PAGEREF _Toc4064757 \h </w:instrText>
        </w:r>
        <w:r w:rsidR="00576A0D">
          <w:rPr>
            <w:noProof/>
            <w:webHidden/>
          </w:rPr>
        </w:r>
        <w:r w:rsidR="00576A0D">
          <w:rPr>
            <w:noProof/>
            <w:webHidden/>
          </w:rPr>
          <w:fldChar w:fldCharType="separate"/>
        </w:r>
        <w:r w:rsidR="00576A0D">
          <w:rPr>
            <w:noProof/>
            <w:webHidden/>
          </w:rPr>
          <w:t>18</w:t>
        </w:r>
        <w:r w:rsidR="00576A0D">
          <w:rPr>
            <w:noProof/>
            <w:webHidden/>
          </w:rPr>
          <w:fldChar w:fldCharType="end"/>
        </w:r>
      </w:hyperlink>
    </w:p>
    <w:p w:rsidR="000F6174" w:rsidRPr="007912F1" w:rsidRDefault="007912F1" w:rsidP="007912F1">
      <w:pPr>
        <w:jc w:val="center"/>
        <w:rPr>
          <w:rFonts w:eastAsiaTheme="majorEastAsia" w:cs="Times New Roman"/>
          <w:b/>
          <w:caps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  <w:sz w:val="32"/>
          <w:szCs w:val="32"/>
        </w:rPr>
        <w:fldChar w:fldCharType="end"/>
      </w:r>
      <w:r w:rsidR="000F6174" w:rsidRPr="007912F1">
        <w:rPr>
          <w:rFonts w:cs="Times New Roman"/>
          <w:b/>
          <w:color w:val="000000" w:themeColor="text1"/>
          <w:sz w:val="32"/>
          <w:szCs w:val="32"/>
        </w:rPr>
        <w:br w:type="page"/>
      </w:r>
    </w:p>
    <w:p w:rsidR="00ED4860" w:rsidRDefault="00ED4860" w:rsidP="00DE6A4B">
      <w:pPr>
        <w:pStyle w:val="Heading1"/>
        <w:numPr>
          <w:ilvl w:val="0"/>
          <w:numId w:val="0"/>
        </w:numPr>
      </w:pPr>
      <w:bookmarkStart w:id="0" w:name="_Toc4064759"/>
      <w:bookmarkStart w:id="1" w:name="_Toc2787431"/>
      <w:r>
        <w:lastRenderedPageBreak/>
        <w:t>Anotation</w:t>
      </w:r>
      <w:bookmarkEnd w:id="0"/>
    </w:p>
    <w:p w:rsidR="00ED4860" w:rsidRDefault="00ED4860" w:rsidP="00ED4860">
      <w:pPr>
        <w:jc w:val="center"/>
      </w:pPr>
    </w:p>
    <w:p w:rsidR="00ED4860" w:rsidRDefault="00ED4860" w:rsidP="00ED4860">
      <w:pPr>
        <w:jc w:val="center"/>
        <w:rPr>
          <w:b/>
        </w:rPr>
      </w:pPr>
      <w:r w:rsidRPr="00ED4860">
        <w:rPr>
          <w:b/>
        </w:rPr>
        <w:t>Purpose of the work</w:t>
      </w:r>
    </w:p>
    <w:p w:rsidR="00ED4860" w:rsidRDefault="00ED4860" w:rsidP="0048776A">
      <w:r>
        <w:t xml:space="preserve">Design </w:t>
      </w:r>
      <w:r w:rsidR="0048776A">
        <w:t>a game shop</w:t>
      </w:r>
      <w:r>
        <w:t xml:space="preserve"> system, analyze each user’s group environment and skills. Create functions of the system and analyze problem</w:t>
      </w:r>
      <w:r w:rsidR="0048776A">
        <w:t>atic</w:t>
      </w:r>
      <w:r>
        <w:t xml:space="preserve"> area</w:t>
      </w:r>
      <w:r w:rsidR="0048776A">
        <w:t>s</w:t>
      </w:r>
      <w:r>
        <w:t xml:space="preserve"> and create</w:t>
      </w:r>
      <w:r w:rsidR="0048776A">
        <w:t xml:space="preserve"> a</w:t>
      </w:r>
      <w:r>
        <w:t xml:space="preserve"> vision of improved</w:t>
      </w:r>
      <w:r w:rsidR="00207F05">
        <w:t xml:space="preserve"> interaction design.</w:t>
      </w:r>
    </w:p>
    <w:p w:rsidR="00207F05" w:rsidRDefault="00207F05" w:rsidP="00207F05">
      <w:pPr>
        <w:jc w:val="center"/>
        <w:rPr>
          <w:b/>
        </w:rPr>
      </w:pPr>
      <w:r w:rsidRPr="00207F05">
        <w:rPr>
          <w:b/>
        </w:rPr>
        <w:t>Tools used for work</w:t>
      </w:r>
    </w:p>
    <w:p w:rsidR="00207F05" w:rsidRDefault="00207F05" w:rsidP="00207F05">
      <w:r>
        <w:t>Microsoft Word.</w:t>
      </w:r>
    </w:p>
    <w:p w:rsidR="00207F05" w:rsidRDefault="006076E1" w:rsidP="00207F05">
      <w:pPr>
        <w:ind w:left="720" w:hanging="72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Team members</w:t>
      </w:r>
      <w:r w:rsidR="00207F05">
        <w:rPr>
          <w:rFonts w:cs="Times New Roman"/>
          <w:b/>
          <w:szCs w:val="24"/>
        </w:rPr>
        <w:t xml:space="preserve"> contribution</w:t>
      </w:r>
    </w:p>
    <w:p w:rsidR="00207F05" w:rsidRDefault="00207F05" w:rsidP="00207F05">
      <w:pPr>
        <w:ind w:left="720" w:hanging="720"/>
        <w:rPr>
          <w:rFonts w:cs="Times New Roman"/>
          <w:szCs w:val="24"/>
        </w:rPr>
      </w:pPr>
      <w:r>
        <w:rPr>
          <w:rFonts w:cs="Times New Roman"/>
          <w:szCs w:val="24"/>
        </w:rPr>
        <w:t>Edita Komarova – 25%</w:t>
      </w:r>
    </w:p>
    <w:p w:rsidR="00207F05" w:rsidRPr="0082334B" w:rsidRDefault="00207F05" w:rsidP="00207F05">
      <w:pPr>
        <w:ind w:left="720" w:hanging="720"/>
        <w:rPr>
          <w:rFonts w:cs="Times New Roman"/>
          <w:szCs w:val="24"/>
        </w:rPr>
      </w:pPr>
      <w:r>
        <w:rPr>
          <w:rFonts w:cs="Times New Roman"/>
          <w:szCs w:val="24"/>
        </w:rPr>
        <w:t>Saul</w:t>
      </w:r>
      <w:r>
        <w:rPr>
          <w:rFonts w:cs="Times New Roman"/>
          <w:szCs w:val="24"/>
          <w:lang w:val="lt-LT"/>
        </w:rPr>
        <w:t>ė Stankevičiūtė – 25</w:t>
      </w:r>
      <w:r>
        <w:rPr>
          <w:rFonts w:cs="Times New Roman"/>
          <w:szCs w:val="24"/>
        </w:rPr>
        <w:t>%</w:t>
      </w:r>
    </w:p>
    <w:p w:rsidR="00207F05" w:rsidRDefault="00207F05" w:rsidP="00207F05">
      <w:pPr>
        <w:ind w:left="720" w:hanging="720"/>
        <w:rPr>
          <w:rFonts w:cs="Times New Roman"/>
          <w:szCs w:val="24"/>
          <w:lang w:val="lt-LT"/>
        </w:rPr>
      </w:pPr>
      <w:r>
        <w:rPr>
          <w:rFonts w:cs="Times New Roman"/>
          <w:szCs w:val="24"/>
          <w:lang w:val="lt-LT"/>
        </w:rPr>
        <w:t>Mantas Podolskis - 25%</w:t>
      </w:r>
    </w:p>
    <w:p w:rsidR="00207F05" w:rsidRDefault="00207F05" w:rsidP="00207F05">
      <w:pPr>
        <w:ind w:left="720" w:hanging="720"/>
        <w:rPr>
          <w:rFonts w:cs="Times New Roman"/>
          <w:szCs w:val="24"/>
          <w:lang w:val="lt-LT"/>
        </w:rPr>
      </w:pPr>
      <w:r>
        <w:rPr>
          <w:rFonts w:cs="Times New Roman"/>
          <w:szCs w:val="24"/>
          <w:lang w:val="lt-LT"/>
        </w:rPr>
        <w:t>Džiugas Pečiulevičius – 25%</w:t>
      </w:r>
    </w:p>
    <w:p w:rsidR="00207F05" w:rsidRPr="00207F05" w:rsidRDefault="00207F05" w:rsidP="00207F05">
      <w:pPr>
        <w:rPr>
          <w:lang w:val="lt-LT"/>
        </w:r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ED4860" w:rsidRDefault="00ED4860" w:rsidP="00DE6A4B">
      <w:pPr>
        <w:pStyle w:val="Heading1"/>
        <w:numPr>
          <w:ilvl w:val="0"/>
          <w:numId w:val="0"/>
        </w:numPr>
      </w:pPr>
    </w:p>
    <w:p w:rsidR="00207F05" w:rsidRDefault="00207F05" w:rsidP="00207F05">
      <w:pPr>
        <w:pStyle w:val="Heading1"/>
        <w:numPr>
          <w:ilvl w:val="0"/>
          <w:numId w:val="0"/>
        </w:numPr>
        <w:jc w:val="left"/>
      </w:pPr>
    </w:p>
    <w:p w:rsidR="00207F05" w:rsidRDefault="00207F05" w:rsidP="00207F05">
      <w:pPr>
        <w:pStyle w:val="Heading1"/>
        <w:numPr>
          <w:ilvl w:val="0"/>
          <w:numId w:val="0"/>
        </w:numPr>
        <w:jc w:val="left"/>
      </w:pPr>
      <w:r>
        <w:t xml:space="preserve">                                                   </w:t>
      </w:r>
    </w:p>
    <w:p w:rsidR="00207F05" w:rsidRDefault="00207F05" w:rsidP="00207F05"/>
    <w:p w:rsidR="00207F05" w:rsidRPr="00207F05" w:rsidRDefault="00207F05" w:rsidP="00207F05"/>
    <w:p w:rsidR="00207F05" w:rsidRDefault="00207F05" w:rsidP="00207F05">
      <w:pPr>
        <w:pStyle w:val="Heading1"/>
        <w:numPr>
          <w:ilvl w:val="0"/>
          <w:numId w:val="0"/>
        </w:numPr>
      </w:pPr>
      <w:bookmarkStart w:id="2" w:name="_Toc4064760"/>
      <w:bookmarkEnd w:id="1"/>
      <w:r w:rsidRPr="00104FDC">
        <w:lastRenderedPageBreak/>
        <w:t>INTRODUCTION</w:t>
      </w:r>
      <w:bookmarkEnd w:id="2"/>
    </w:p>
    <w:p w:rsidR="00207F05" w:rsidRDefault="00207F05" w:rsidP="00207F05"/>
    <w:p w:rsidR="00207F05" w:rsidRDefault="00207F05" w:rsidP="00207F0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Program system name</w:t>
      </w:r>
    </w:p>
    <w:p w:rsidR="00207F05" w:rsidRDefault="00207F05" w:rsidP="00207F05">
      <w:pPr>
        <w:rPr>
          <w:rFonts w:cs="Times New Roman"/>
          <w:szCs w:val="24"/>
        </w:rPr>
      </w:pPr>
      <w:r>
        <w:rPr>
          <w:rFonts w:cs="Times New Roman"/>
          <w:szCs w:val="24"/>
        </w:rPr>
        <w:t>Game room shop.</w:t>
      </w:r>
    </w:p>
    <w:p w:rsidR="00207F05" w:rsidRDefault="00207F05" w:rsidP="00207F0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Subject area</w:t>
      </w:r>
    </w:p>
    <w:p w:rsidR="00207F05" w:rsidRDefault="00207F05" w:rsidP="00207F05">
      <w:pPr>
        <w:rPr>
          <w:rFonts w:cs="Times New Roman"/>
          <w:szCs w:val="24"/>
        </w:rPr>
      </w:pPr>
      <w:r>
        <w:rPr>
          <w:rFonts w:cs="Times New Roman"/>
          <w:szCs w:val="24"/>
        </w:rPr>
        <w:t>Market and advertise games to users online.</w:t>
      </w:r>
    </w:p>
    <w:p w:rsidR="00207F05" w:rsidRDefault="00207F05" w:rsidP="00207F0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Problem area</w:t>
      </w:r>
    </w:p>
    <w:p w:rsidR="00207F05" w:rsidRDefault="0048776A" w:rsidP="00207F05">
      <w:pPr>
        <w:rPr>
          <w:rFonts w:cs="Times New Roman"/>
          <w:szCs w:val="24"/>
        </w:rPr>
      </w:pPr>
      <w:r>
        <w:rPr>
          <w:rFonts w:cs="Times New Roman"/>
          <w:szCs w:val="24"/>
        </w:rPr>
        <w:t>Increasing efficiency of the system, so that the system can advertise games successfully</w:t>
      </w:r>
      <w:r w:rsidR="00C1202B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C1202B">
        <w:rPr>
          <w:rFonts w:cs="Times New Roman"/>
          <w:szCs w:val="24"/>
        </w:rPr>
        <w:t>M</w:t>
      </w:r>
      <w:r>
        <w:rPr>
          <w:rFonts w:cs="Times New Roman"/>
          <w:szCs w:val="24"/>
        </w:rPr>
        <w:t>aking purcha</w:t>
      </w:r>
      <w:r w:rsidR="00C1202B">
        <w:rPr>
          <w:rFonts w:cs="Times New Roman"/>
          <w:szCs w:val="24"/>
        </w:rPr>
        <w:t>ses by customers</w:t>
      </w:r>
      <w:r w:rsidR="006076E1">
        <w:rPr>
          <w:rFonts w:cs="Times New Roman"/>
          <w:szCs w:val="24"/>
        </w:rPr>
        <w:t>,</w:t>
      </w:r>
      <w:r w:rsidR="00C1202B">
        <w:rPr>
          <w:rFonts w:cs="Times New Roman"/>
          <w:szCs w:val="24"/>
        </w:rPr>
        <w:t xml:space="preserve"> way more effortless.</w:t>
      </w:r>
    </w:p>
    <w:p w:rsidR="00207F05" w:rsidRDefault="00207F05" w:rsidP="00207F0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Users</w:t>
      </w:r>
    </w:p>
    <w:p w:rsidR="00207F05" w:rsidRDefault="00207F05" w:rsidP="00207F05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4"/>
        </w:rPr>
      </w:pPr>
      <w:r w:rsidRPr="0082334B">
        <w:rPr>
          <w:rFonts w:cs="Times New Roman"/>
          <w:szCs w:val="24"/>
        </w:rPr>
        <w:t xml:space="preserve">Users must </w:t>
      </w:r>
      <w:r>
        <w:rPr>
          <w:rFonts w:cs="Times New Roman"/>
          <w:szCs w:val="24"/>
        </w:rPr>
        <w:t>have basic knowledge of</w:t>
      </w:r>
      <w:r w:rsidRPr="0082334B">
        <w:rPr>
          <w:rFonts w:cs="Times New Roman"/>
          <w:szCs w:val="24"/>
        </w:rPr>
        <w:t xml:space="preserve"> using internet browser</w:t>
      </w:r>
      <w:r>
        <w:rPr>
          <w:rFonts w:cs="Times New Roman"/>
          <w:szCs w:val="24"/>
        </w:rPr>
        <w:t>.</w:t>
      </w:r>
    </w:p>
    <w:p w:rsidR="00207F05" w:rsidRDefault="00207F05" w:rsidP="00207F05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Company representatives must be experienced using internet browser.</w:t>
      </w:r>
    </w:p>
    <w:p w:rsidR="00207F05" w:rsidRDefault="00207F05" w:rsidP="00207F05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Administrators must have good computer skills.</w:t>
      </w:r>
    </w:p>
    <w:p w:rsidR="0080363E" w:rsidRDefault="000F6174" w:rsidP="000F6174">
      <w:pPr>
        <w:rPr>
          <w:rFonts w:cs="Times New Roman"/>
          <w:szCs w:val="24"/>
          <w:lang w:val="lt-LT"/>
        </w:rPr>
      </w:pPr>
      <w:r>
        <w:rPr>
          <w:rFonts w:cs="Times New Roman"/>
          <w:szCs w:val="24"/>
          <w:lang w:val="lt-LT"/>
        </w:rPr>
        <w:br w:type="page"/>
      </w:r>
    </w:p>
    <w:p w:rsidR="00414575" w:rsidRPr="00243B86" w:rsidRDefault="00094D22" w:rsidP="00243B86">
      <w:pPr>
        <w:pStyle w:val="Heading1"/>
        <w:numPr>
          <w:ilvl w:val="0"/>
          <w:numId w:val="4"/>
        </w:numPr>
        <w:rPr>
          <w:rFonts w:cs="Times New Roman"/>
          <w:b w:val="0"/>
          <w:color w:val="000000" w:themeColor="text1"/>
        </w:rPr>
      </w:pPr>
      <w:bookmarkStart w:id="3" w:name="_Toc2787432"/>
      <w:bookmarkStart w:id="4" w:name="_Toc4064761"/>
      <w:r w:rsidRPr="00243B86">
        <w:rPr>
          <w:rFonts w:cs="Times New Roman"/>
          <w:color w:val="000000" w:themeColor="text1"/>
        </w:rPr>
        <w:lastRenderedPageBreak/>
        <w:t>CATEGORIES OF INTERESTED USERS FOR FUTURE SYSTEM</w:t>
      </w:r>
      <w:bookmarkEnd w:id="3"/>
      <w:bookmarkEnd w:id="4"/>
    </w:p>
    <w:p w:rsidR="00094D22" w:rsidRPr="00414575" w:rsidRDefault="00094D22" w:rsidP="00414575">
      <w:pPr>
        <w:pStyle w:val="Heading2"/>
        <w:numPr>
          <w:ilvl w:val="1"/>
          <w:numId w:val="4"/>
        </w:numPr>
        <w:rPr>
          <w:szCs w:val="32"/>
        </w:rPr>
      </w:pPr>
      <w:bookmarkStart w:id="5" w:name="_Toc2787433"/>
      <w:bookmarkStart w:id="6" w:name="_Toc4064762"/>
      <w:r w:rsidRPr="00414575">
        <w:t>Primary user groups</w:t>
      </w:r>
      <w:bookmarkEnd w:id="5"/>
      <w:bookmarkEnd w:id="6"/>
    </w:p>
    <w:p w:rsidR="006F1976" w:rsidRPr="006F1976" w:rsidRDefault="006F1976" w:rsidP="006F1976"/>
    <w:p w:rsidR="006F1976" w:rsidRDefault="006F1976" w:rsidP="0006409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Registered users- are searching which game to buy,</w:t>
      </w:r>
      <w:r w:rsidR="0093241D">
        <w:rPr>
          <w:rFonts w:cs="Times New Roman"/>
          <w:szCs w:val="24"/>
        </w:rPr>
        <w:t xml:space="preserve"> share their personal reviews about</w:t>
      </w:r>
      <w:r>
        <w:rPr>
          <w:rFonts w:cs="Times New Roman"/>
          <w:szCs w:val="24"/>
        </w:rPr>
        <w:t xml:space="preserve"> their purchased games, can personalize their page where their reviews and wish</w:t>
      </w:r>
      <w:r w:rsidR="004C2AD4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list</w:t>
      </w:r>
      <w:r w:rsidR="0093241D">
        <w:rPr>
          <w:rFonts w:cs="Times New Roman"/>
          <w:szCs w:val="24"/>
        </w:rPr>
        <w:t xml:space="preserve"> is shown</w:t>
      </w:r>
      <w:r>
        <w:rPr>
          <w:rFonts w:cs="Times New Roman"/>
          <w:szCs w:val="24"/>
        </w:rPr>
        <w:t>.</w:t>
      </w:r>
    </w:p>
    <w:p w:rsidR="007578B4" w:rsidRDefault="007578B4" w:rsidP="0006409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Company representatives – have their own verified page and can register their product</w:t>
      </w:r>
      <w:r w:rsidR="0093241D">
        <w:rPr>
          <w:rFonts w:cs="Times New Roman"/>
          <w:szCs w:val="24"/>
        </w:rPr>
        <w:t>, answer user</w:t>
      </w:r>
      <w:r>
        <w:rPr>
          <w:rFonts w:cs="Times New Roman"/>
          <w:szCs w:val="24"/>
        </w:rPr>
        <w:t xml:space="preserve"> review</w:t>
      </w:r>
      <w:r w:rsidR="0093241D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.</w:t>
      </w:r>
    </w:p>
    <w:p w:rsidR="006F1976" w:rsidRDefault="006F1976" w:rsidP="006F1976">
      <w:pPr>
        <w:jc w:val="center"/>
        <w:rPr>
          <w:rFonts w:cs="Times New Roman"/>
          <w:szCs w:val="24"/>
        </w:rPr>
      </w:pPr>
    </w:p>
    <w:p w:rsidR="006F1976" w:rsidRDefault="006F1976" w:rsidP="00414575">
      <w:pPr>
        <w:pStyle w:val="Heading2"/>
        <w:ind w:left="0" w:firstLine="0"/>
        <w:rPr>
          <w:rFonts w:cs="Times New Roman"/>
          <w:b w:val="0"/>
          <w:color w:val="000000" w:themeColor="text1"/>
          <w:szCs w:val="28"/>
        </w:rPr>
      </w:pPr>
      <w:bookmarkStart w:id="7" w:name="_Toc2787434"/>
      <w:bookmarkStart w:id="8" w:name="_Toc4064763"/>
      <w:r w:rsidRPr="006F1976">
        <w:rPr>
          <w:rFonts w:cs="Times New Roman"/>
          <w:color w:val="000000" w:themeColor="text1"/>
          <w:szCs w:val="28"/>
        </w:rPr>
        <w:t>Secondary user groups</w:t>
      </w:r>
      <w:bookmarkEnd w:id="7"/>
      <w:bookmarkEnd w:id="8"/>
    </w:p>
    <w:p w:rsidR="00202F47" w:rsidRPr="00202F47" w:rsidRDefault="00202F47" w:rsidP="00202F47"/>
    <w:p w:rsidR="00202F47" w:rsidRDefault="00202F47" w:rsidP="0006409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Unregistered user</w:t>
      </w:r>
      <w:r w:rsidR="0093241D">
        <w:rPr>
          <w:rFonts w:cs="Times New Roman"/>
          <w:szCs w:val="24"/>
        </w:rPr>
        <w:t xml:space="preserve">s – are interested in new games, </w:t>
      </w:r>
      <w:r>
        <w:rPr>
          <w:rFonts w:cs="Times New Roman"/>
          <w:szCs w:val="24"/>
        </w:rPr>
        <w:t>announcement</w:t>
      </w:r>
      <w:r w:rsidR="0093241D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and prices of the games.</w:t>
      </w:r>
    </w:p>
    <w:p w:rsidR="00207F05" w:rsidRDefault="00207F05" w:rsidP="00207F05">
      <w:pPr>
        <w:pStyle w:val="Heading2"/>
      </w:pPr>
      <w:bookmarkStart w:id="9" w:name="_Toc4064764"/>
      <w:r>
        <w:t>Tertiary users group</w:t>
      </w:r>
      <w:bookmarkEnd w:id="9"/>
    </w:p>
    <w:p w:rsidR="00207F05" w:rsidRPr="00207F05" w:rsidRDefault="00207F05" w:rsidP="00207F05"/>
    <w:p w:rsidR="00207F05" w:rsidRPr="00207F05" w:rsidRDefault="00207F05" w:rsidP="00207F05">
      <w:r>
        <w:t xml:space="preserve">Rivals – they </w:t>
      </w:r>
      <w:r w:rsidR="00C1202B">
        <w:t xml:space="preserve">are </w:t>
      </w:r>
      <w:r w:rsidR="006076E1">
        <w:t>affected by</w:t>
      </w:r>
      <w:r>
        <w:t xml:space="preserve"> success or failure of </w:t>
      </w:r>
      <w:r w:rsidR="00C1202B">
        <w:t>our system.</w:t>
      </w:r>
      <w:r>
        <w:t xml:space="preserve"> </w:t>
      </w:r>
      <w:r w:rsidR="00C1202B">
        <w:t>The rivals analyze our system to their advantage</w:t>
      </w:r>
      <w:r w:rsidR="0048776A">
        <w:t>.</w:t>
      </w:r>
    </w:p>
    <w:p w:rsidR="00202F47" w:rsidRDefault="00202F47" w:rsidP="00202F47">
      <w:pPr>
        <w:pStyle w:val="Heading2"/>
        <w:rPr>
          <w:rFonts w:cs="Times New Roman"/>
          <w:b w:val="0"/>
          <w:color w:val="000000" w:themeColor="text1"/>
          <w:szCs w:val="28"/>
        </w:rPr>
      </w:pPr>
      <w:bookmarkStart w:id="10" w:name="_Toc2787435"/>
      <w:bookmarkStart w:id="11" w:name="_Toc4064765"/>
      <w:r w:rsidRPr="00202F47">
        <w:rPr>
          <w:rFonts w:cs="Times New Roman"/>
          <w:color w:val="000000" w:themeColor="text1"/>
          <w:szCs w:val="28"/>
        </w:rPr>
        <w:t>Acquirers</w:t>
      </w:r>
      <w:bookmarkEnd w:id="10"/>
      <w:bookmarkEnd w:id="11"/>
    </w:p>
    <w:p w:rsidR="007578B4" w:rsidRPr="007578B4" w:rsidRDefault="007578B4" w:rsidP="007578B4"/>
    <w:p w:rsidR="007A0391" w:rsidRDefault="00202F47" w:rsidP="00064099">
      <w:pPr>
        <w:spacing w:line="360" w:lineRule="auto"/>
      </w:pPr>
      <w:r>
        <w:t xml:space="preserve">Administrators – review new product information, </w:t>
      </w:r>
      <w:r w:rsidR="0093241D">
        <w:t>ensure</w:t>
      </w:r>
      <w:r w:rsidR="007578B4">
        <w:t xml:space="preserve"> order of the website and interest of the users</w:t>
      </w:r>
      <w:r w:rsidR="00B52839">
        <w:t>.</w:t>
      </w:r>
    </w:p>
    <w:p w:rsidR="007A0391" w:rsidRDefault="007A0391" w:rsidP="007A0391">
      <w:r>
        <w:br w:type="page"/>
      </w:r>
    </w:p>
    <w:p w:rsidR="00B52839" w:rsidRDefault="00B52839" w:rsidP="009714F7">
      <w:pPr>
        <w:pStyle w:val="Heading1"/>
        <w:rPr>
          <w:rStyle w:val="Heading1Char"/>
          <w:b/>
          <w:caps/>
        </w:rPr>
      </w:pPr>
      <w:bookmarkStart w:id="12" w:name="_Toc2787436"/>
      <w:bookmarkStart w:id="13" w:name="_Toc4064766"/>
      <w:r w:rsidRPr="009714F7">
        <w:rPr>
          <w:rStyle w:val="Heading1Char"/>
          <w:b/>
          <w:caps/>
        </w:rPr>
        <w:lastRenderedPageBreak/>
        <w:t>user groups</w:t>
      </w:r>
      <w:bookmarkEnd w:id="12"/>
      <w:bookmarkEnd w:id="13"/>
    </w:p>
    <w:p w:rsidR="00440C1F" w:rsidRPr="00440C1F" w:rsidRDefault="00440C1F" w:rsidP="00440C1F"/>
    <w:p w:rsidR="004E2966" w:rsidRPr="0074308E" w:rsidRDefault="00B52839" w:rsidP="0074308E">
      <w:pPr>
        <w:pStyle w:val="Heading2"/>
        <w:spacing w:line="360" w:lineRule="auto"/>
        <w:rPr>
          <w:rFonts w:cs="Times New Roman"/>
        </w:rPr>
      </w:pPr>
      <w:bookmarkStart w:id="14" w:name="_Toc2787437"/>
      <w:bookmarkStart w:id="15" w:name="_Toc4064767"/>
      <w:r w:rsidRPr="0074308E">
        <w:rPr>
          <w:rFonts w:cs="Times New Roman"/>
        </w:rPr>
        <w:t>A set of functionalities for user groups</w:t>
      </w:r>
      <w:bookmarkEnd w:id="14"/>
      <w:bookmarkEnd w:id="15"/>
    </w:p>
    <w:p w:rsidR="00842BB5" w:rsidRPr="0074308E" w:rsidRDefault="00AE0773" w:rsidP="00AE0773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3930732" cy="264084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INGY_FOR_PR_v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88" cy="26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C2" w:rsidRPr="0074308E" w:rsidRDefault="002F7791" w:rsidP="00414575">
      <w:pPr>
        <w:pStyle w:val="Heading2"/>
      </w:pPr>
      <w:bookmarkStart w:id="16" w:name="_Toc2787438"/>
      <w:bookmarkStart w:id="17" w:name="_Toc4064768"/>
      <w:r>
        <w:t>F</w:t>
      </w:r>
      <w:r w:rsidR="00842BB5" w:rsidRPr="0074308E">
        <w:t>irst</w:t>
      </w:r>
      <w:r w:rsidR="007559C2" w:rsidRPr="0074308E">
        <w:t xml:space="preserve"> user group (unregistered users)</w:t>
      </w:r>
      <w:bookmarkEnd w:id="16"/>
      <w:bookmarkEnd w:id="17"/>
    </w:p>
    <w:p w:rsidR="007559C2" w:rsidRPr="0074308E" w:rsidRDefault="007559C2" w:rsidP="0074308E">
      <w:pPr>
        <w:spacing w:line="360" w:lineRule="auto"/>
        <w:rPr>
          <w:rFonts w:cs="Times New Roman"/>
        </w:rPr>
      </w:pPr>
    </w:p>
    <w:p w:rsidR="007559C2" w:rsidRPr="00414575" w:rsidRDefault="00DE6A4B" w:rsidP="00414575">
      <w:pPr>
        <w:pStyle w:val="Heading3"/>
      </w:pPr>
      <w:bookmarkStart w:id="18" w:name="_Toc4064769"/>
      <w:r>
        <w:t xml:space="preserve">2.2.1 </w:t>
      </w:r>
      <w:r w:rsidR="007559C2" w:rsidRPr="00414575">
        <w:t>Project objectives</w:t>
      </w:r>
      <w:bookmarkEnd w:id="18"/>
    </w:p>
    <w:p w:rsidR="007559C2" w:rsidRPr="0074308E" w:rsidRDefault="007559C2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Navigate across the interface easily</w:t>
      </w:r>
      <w:r w:rsidR="0093241D">
        <w:rPr>
          <w:rFonts w:cs="Times New Roman"/>
          <w:szCs w:val="24"/>
        </w:rPr>
        <w:t>.</w:t>
      </w:r>
    </w:p>
    <w:p w:rsidR="00DB59C2" w:rsidRDefault="007559C2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View available offers.</w:t>
      </w:r>
    </w:p>
    <w:p w:rsidR="00DB59C2" w:rsidRDefault="00DB59C2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Compare product prices</w:t>
      </w:r>
      <w:r w:rsidR="00711A66">
        <w:rPr>
          <w:rFonts w:cs="Times New Roman"/>
          <w:szCs w:val="24"/>
        </w:rPr>
        <w:t>.</w:t>
      </w:r>
    </w:p>
    <w:p w:rsidR="00CD5573" w:rsidRPr="0074308E" w:rsidRDefault="00CD5573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Ability to see similar products</w:t>
      </w:r>
      <w:r w:rsidR="00CC4AC1">
        <w:rPr>
          <w:rFonts w:cs="Times New Roman"/>
          <w:szCs w:val="24"/>
        </w:rPr>
        <w:t>.</w:t>
      </w:r>
    </w:p>
    <w:p w:rsidR="007559C2" w:rsidRPr="0074308E" w:rsidRDefault="00DE6A4B" w:rsidP="00414575">
      <w:pPr>
        <w:pStyle w:val="Heading3"/>
      </w:pPr>
      <w:bookmarkStart w:id="19" w:name="_Toc4064770"/>
      <w:r>
        <w:t xml:space="preserve">2.2.2 </w:t>
      </w:r>
      <w:r w:rsidR="00842BB5" w:rsidRPr="0074308E">
        <w:t>User characteristics</w:t>
      </w:r>
      <w:bookmarkEnd w:id="19"/>
    </w:p>
    <w:p w:rsidR="00842BB5" w:rsidRDefault="004540F3" w:rsidP="000878C3">
      <w:pPr>
        <w:pStyle w:val="ListParagraph"/>
        <w:numPr>
          <w:ilvl w:val="0"/>
          <w:numId w:val="6"/>
        </w:numPr>
        <w:spacing w:line="360" w:lineRule="auto"/>
        <w:rPr>
          <w:rFonts w:cs="Times New Roman"/>
        </w:rPr>
      </w:pPr>
      <w:r w:rsidRPr="000878C3">
        <w:rPr>
          <w:rFonts w:cs="Times New Roman"/>
        </w:rPr>
        <w:t>Users must be able to use internet browser.</w:t>
      </w:r>
    </w:p>
    <w:p w:rsidR="00DB59C2" w:rsidRDefault="00DB59C2" w:rsidP="00DB59C2">
      <w:pPr>
        <w:pStyle w:val="ListParagraph"/>
        <w:numPr>
          <w:ilvl w:val="0"/>
          <w:numId w:val="6"/>
        </w:numPr>
        <w:spacing w:line="360" w:lineRule="auto"/>
        <w:rPr>
          <w:rFonts w:cs="Times New Roman"/>
        </w:rPr>
      </w:pPr>
      <w:r>
        <w:rPr>
          <w:rFonts w:cs="Times New Roman"/>
        </w:rPr>
        <w:t>Users must be interested in gaming.</w:t>
      </w:r>
    </w:p>
    <w:p w:rsidR="00895A2A" w:rsidRPr="00895A2A" w:rsidRDefault="00895A2A" w:rsidP="00895A2A">
      <w:pPr>
        <w:pStyle w:val="ListParagraph"/>
        <w:numPr>
          <w:ilvl w:val="0"/>
          <w:numId w:val="6"/>
        </w:numPr>
        <w:spacing w:line="360" w:lineRule="auto"/>
        <w:rPr>
          <w:rFonts w:cs="Times New Roman"/>
        </w:rPr>
      </w:pPr>
      <w:r w:rsidRPr="000878C3">
        <w:rPr>
          <w:rFonts w:cs="Times New Roman"/>
        </w:rPr>
        <w:t>Users should have basic knowledge of the specifications of their operating system.</w:t>
      </w:r>
    </w:p>
    <w:p w:rsidR="00842BB5" w:rsidRPr="0074308E" w:rsidRDefault="00DE6A4B" w:rsidP="00414575">
      <w:pPr>
        <w:pStyle w:val="Heading3"/>
      </w:pPr>
      <w:bookmarkStart w:id="20" w:name="_Toc4064771"/>
      <w:r>
        <w:t xml:space="preserve">2.2.3 </w:t>
      </w:r>
      <w:r w:rsidR="00842BB5" w:rsidRPr="0074308E">
        <w:t>User types</w:t>
      </w:r>
      <w:bookmarkEnd w:id="20"/>
    </w:p>
    <w:p w:rsidR="00842BB5" w:rsidRPr="0074308E" w:rsidRDefault="00DB59C2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Beginner</w:t>
      </w:r>
      <w:r w:rsidR="004540F3" w:rsidRPr="0074308E">
        <w:rPr>
          <w:rFonts w:cs="Times New Roman"/>
        </w:rPr>
        <w:t xml:space="preserve"> experience users.</w:t>
      </w:r>
    </w:p>
    <w:p w:rsidR="00842BB5" w:rsidRPr="0074308E" w:rsidRDefault="00DE6A4B" w:rsidP="00414575">
      <w:pPr>
        <w:pStyle w:val="Heading3"/>
      </w:pPr>
      <w:bookmarkStart w:id="21" w:name="_Toc4064772"/>
      <w:r>
        <w:t xml:space="preserve">2.2.4 </w:t>
      </w:r>
      <w:r w:rsidR="00842BB5" w:rsidRPr="0074308E">
        <w:t>Computerized tasks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AB4C33" w:rsidRPr="0074308E" w:rsidTr="00AB4C33">
        <w:tc>
          <w:tcPr>
            <w:tcW w:w="3320" w:type="dxa"/>
          </w:tcPr>
          <w:p w:rsidR="00AB4C33" w:rsidRPr="0074308E" w:rsidRDefault="00AB4C3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3321" w:type="dxa"/>
          </w:tcPr>
          <w:p w:rsidR="00AB4C33" w:rsidRPr="0074308E" w:rsidRDefault="00AB4C3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Frequency</w:t>
            </w:r>
            <w:r w:rsidR="000878C3">
              <w:rPr>
                <w:rFonts w:cs="Times New Roman"/>
                <w:b/>
                <w:sz w:val="28"/>
              </w:rPr>
              <w:t xml:space="preserve"> (times a week)</w:t>
            </w:r>
          </w:p>
        </w:tc>
        <w:tc>
          <w:tcPr>
            <w:tcW w:w="3321" w:type="dxa"/>
          </w:tcPr>
          <w:p w:rsidR="00AB4C33" w:rsidRPr="0074308E" w:rsidRDefault="00AB4C3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Duration</w:t>
            </w:r>
          </w:p>
        </w:tc>
      </w:tr>
      <w:tr w:rsidR="00AB4C33" w:rsidRPr="0074308E" w:rsidTr="00AB4C33">
        <w:tc>
          <w:tcPr>
            <w:tcW w:w="3320" w:type="dxa"/>
          </w:tcPr>
          <w:p w:rsidR="00AB4C33" w:rsidRPr="0074308E" w:rsidRDefault="00DB59C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Browse available</w:t>
            </w:r>
            <w:r w:rsidR="003C76C0">
              <w:rPr>
                <w:rFonts w:cs="Times New Roman"/>
              </w:rPr>
              <w:t xml:space="preserve"> games</w:t>
            </w:r>
          </w:p>
        </w:tc>
        <w:tc>
          <w:tcPr>
            <w:tcW w:w="3321" w:type="dxa"/>
          </w:tcPr>
          <w:p w:rsidR="000878C3" w:rsidRPr="0074308E" w:rsidRDefault="000878C3" w:rsidP="000878C3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321" w:type="dxa"/>
          </w:tcPr>
          <w:p w:rsidR="00AB4C33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0,0</w:t>
            </w:r>
            <w:r w:rsidR="000878C3">
              <w:rPr>
                <w:rFonts w:cs="Times New Roman"/>
              </w:rPr>
              <w:t xml:space="preserve">5 </w:t>
            </w:r>
            <w:r>
              <w:rPr>
                <w:rFonts w:cs="Times New Roman"/>
              </w:rPr>
              <w:t>min</w:t>
            </w:r>
          </w:p>
        </w:tc>
      </w:tr>
      <w:tr w:rsidR="00AB4C33" w:rsidRPr="0074308E" w:rsidTr="00AB4C33">
        <w:tc>
          <w:tcPr>
            <w:tcW w:w="3320" w:type="dxa"/>
          </w:tcPr>
          <w:p w:rsidR="00AB4C33" w:rsidRPr="0074308E" w:rsidRDefault="006A1BC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Search for specific games</w:t>
            </w:r>
          </w:p>
        </w:tc>
        <w:tc>
          <w:tcPr>
            <w:tcW w:w="3321" w:type="dxa"/>
          </w:tcPr>
          <w:p w:rsidR="00AB4C33" w:rsidRPr="0074308E" w:rsidRDefault="000878C3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321" w:type="dxa"/>
          </w:tcPr>
          <w:p w:rsidR="00AB4C33" w:rsidRPr="0074308E" w:rsidRDefault="000878C3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</w:tr>
      <w:tr w:rsidR="00951670" w:rsidRPr="0074308E" w:rsidTr="00AB4C33">
        <w:tc>
          <w:tcPr>
            <w:tcW w:w="3320" w:type="dxa"/>
          </w:tcPr>
          <w:p w:rsidR="00951670" w:rsidRPr="0074308E" w:rsidRDefault="00951670" w:rsidP="00951670">
            <w:pPr>
              <w:spacing w:line="360" w:lineRule="auto"/>
              <w:rPr>
                <w:rFonts w:cs="Times New Roman"/>
                <w:szCs w:val="24"/>
              </w:rPr>
            </w:pPr>
            <w:r w:rsidRPr="0074308E">
              <w:rPr>
                <w:rFonts w:cs="Times New Roman"/>
                <w:szCs w:val="24"/>
              </w:rPr>
              <w:t>Compare offered product prices between various sellers.</w:t>
            </w:r>
          </w:p>
        </w:tc>
        <w:tc>
          <w:tcPr>
            <w:tcW w:w="3321" w:type="dxa"/>
          </w:tcPr>
          <w:p w:rsidR="00951670" w:rsidRDefault="0010354C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321" w:type="dxa"/>
          </w:tcPr>
          <w:p w:rsidR="00951670" w:rsidRDefault="0010354C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5 min</w:t>
            </w:r>
          </w:p>
        </w:tc>
      </w:tr>
      <w:tr w:rsidR="00D70E49" w:rsidRPr="0074308E" w:rsidTr="00AB4C33">
        <w:tc>
          <w:tcPr>
            <w:tcW w:w="3320" w:type="dxa"/>
          </w:tcPr>
          <w:p w:rsidR="00D70E49" w:rsidRDefault="00D70E49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View reviews</w:t>
            </w:r>
          </w:p>
        </w:tc>
        <w:tc>
          <w:tcPr>
            <w:tcW w:w="3321" w:type="dxa"/>
          </w:tcPr>
          <w:p w:rsidR="00D70E49" w:rsidRDefault="0010354C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321" w:type="dxa"/>
          </w:tcPr>
          <w:p w:rsidR="00D70E49" w:rsidRDefault="0010354C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 min</w:t>
            </w:r>
          </w:p>
        </w:tc>
      </w:tr>
      <w:tr w:rsidR="00297EE7" w:rsidRPr="0074308E" w:rsidTr="00AB4C33">
        <w:tc>
          <w:tcPr>
            <w:tcW w:w="3320" w:type="dxa"/>
          </w:tcPr>
          <w:p w:rsidR="00297EE7" w:rsidRDefault="00297EE7" w:rsidP="0074308E">
            <w:pPr>
              <w:spacing w:line="360" w:lineRule="auto"/>
              <w:rPr>
                <w:rFonts w:cs="Times New Roman"/>
              </w:rPr>
            </w:pPr>
            <w:r w:rsidRPr="0074308E">
              <w:rPr>
                <w:rFonts w:cs="Times New Roman"/>
                <w:szCs w:val="24"/>
              </w:rPr>
              <w:t>Compare the user system specifications to the one required of the product</w:t>
            </w:r>
          </w:p>
        </w:tc>
        <w:tc>
          <w:tcPr>
            <w:tcW w:w="3321" w:type="dxa"/>
          </w:tcPr>
          <w:p w:rsidR="00297EE7" w:rsidRDefault="0010354C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321" w:type="dxa"/>
          </w:tcPr>
          <w:p w:rsidR="00297EE7" w:rsidRDefault="0010354C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 min</w:t>
            </w:r>
          </w:p>
        </w:tc>
      </w:tr>
    </w:tbl>
    <w:p w:rsidR="004540F3" w:rsidRPr="0074308E" w:rsidRDefault="004540F3" w:rsidP="0074308E">
      <w:pPr>
        <w:spacing w:line="360" w:lineRule="auto"/>
        <w:rPr>
          <w:rFonts w:cs="Times New Roman"/>
        </w:rPr>
      </w:pPr>
    </w:p>
    <w:p w:rsidR="00842BB5" w:rsidRPr="0074308E" w:rsidRDefault="00DE6A4B" w:rsidP="00414575">
      <w:pPr>
        <w:pStyle w:val="Heading3"/>
      </w:pPr>
      <w:bookmarkStart w:id="22" w:name="_Toc4064773"/>
      <w:r>
        <w:t xml:space="preserve">2.2.5 </w:t>
      </w:r>
      <w:r w:rsidR="004540F3" w:rsidRPr="0074308E">
        <w:t>Problems and unexploited opportunities</w:t>
      </w:r>
      <w:bookmarkEnd w:id="22"/>
    </w:p>
    <w:p w:rsidR="00B32528" w:rsidRDefault="00B32528" w:rsidP="00B32528">
      <w:bookmarkStart w:id="23" w:name="_Toc4064774"/>
      <w:r>
        <w:t>Search</w:t>
      </w:r>
      <w:r w:rsidR="000F2E2B">
        <w:t>ing</w:t>
      </w:r>
      <w:r>
        <w:t xml:space="preserve"> for games might be too broad.</w:t>
      </w:r>
    </w:p>
    <w:p w:rsidR="00842BB5" w:rsidRPr="0074308E" w:rsidRDefault="00DE6A4B" w:rsidP="00414575">
      <w:pPr>
        <w:pStyle w:val="Heading3"/>
      </w:pPr>
      <w:r>
        <w:t xml:space="preserve">2.2.6 </w:t>
      </w:r>
      <w:r w:rsidR="00842BB5" w:rsidRPr="0074308E">
        <w:t>Vision of improved interaction design</w:t>
      </w:r>
      <w:bookmarkEnd w:id="23"/>
    </w:p>
    <w:p w:rsidR="00CD53F2" w:rsidRPr="0074308E" w:rsidRDefault="00CD53F2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 xml:space="preserve">Showing </w:t>
      </w:r>
      <w:r w:rsidR="00D23583">
        <w:rPr>
          <w:rFonts w:cs="Times New Roman"/>
        </w:rPr>
        <w:t>a recommende</w:t>
      </w:r>
      <w:bookmarkStart w:id="24" w:name="_GoBack"/>
      <w:bookmarkEnd w:id="24"/>
      <w:r w:rsidR="00D23583">
        <w:rPr>
          <w:rFonts w:cs="Times New Roman"/>
        </w:rPr>
        <w:t>d</w:t>
      </w:r>
      <w:r w:rsidRPr="0074308E">
        <w:rPr>
          <w:rFonts w:cs="Times New Roman"/>
        </w:rPr>
        <w:t xml:space="preserve"> list according to the searches made on that website.</w:t>
      </w:r>
    </w:p>
    <w:p w:rsidR="00CD53F2" w:rsidRDefault="00CD53F2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Add advanced search filter to narrow down specific games the users are interest in.</w:t>
      </w:r>
    </w:p>
    <w:p w:rsidR="004B4CC1" w:rsidRDefault="004B4CC1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Add comparison between different s</w:t>
      </w:r>
      <w:r>
        <w:rPr>
          <w:rFonts w:cs="Times New Roman"/>
          <w:szCs w:val="24"/>
        </w:rPr>
        <w:t>ellers</w:t>
      </w:r>
      <w:r w:rsidRPr="0074308E">
        <w:rPr>
          <w:rFonts w:cs="Times New Roman"/>
          <w:szCs w:val="24"/>
        </w:rPr>
        <w:t xml:space="preserve"> so users could find the best price for the game they want.</w:t>
      </w:r>
    </w:p>
    <w:p w:rsidR="00862040" w:rsidRPr="00862040" w:rsidRDefault="00862040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Add comparison to the system of the users so they could see if their computer will run the game.</w:t>
      </w:r>
    </w:p>
    <w:p w:rsidR="00842BB5" w:rsidRPr="0074308E" w:rsidRDefault="00DE6A4B" w:rsidP="00414575">
      <w:pPr>
        <w:pStyle w:val="Heading3"/>
      </w:pPr>
      <w:bookmarkStart w:id="25" w:name="_Toc4064775"/>
      <w:r>
        <w:t xml:space="preserve">2.2.7 </w:t>
      </w:r>
      <w:r w:rsidR="00842BB5" w:rsidRPr="0074308E">
        <w:t>Usability goals for the essential computerized tasks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021A69" w:rsidRPr="00021A69" w:rsidTr="00021A69">
        <w:tc>
          <w:tcPr>
            <w:tcW w:w="2490" w:type="dxa"/>
          </w:tcPr>
          <w:p w:rsidR="00A66620" w:rsidRPr="00021A69" w:rsidRDefault="00021A69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2490" w:type="dxa"/>
          </w:tcPr>
          <w:p w:rsidR="00021A69" w:rsidRPr="00021A69" w:rsidRDefault="00021A69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Goal</w:t>
            </w:r>
          </w:p>
        </w:tc>
        <w:tc>
          <w:tcPr>
            <w:tcW w:w="2491" w:type="dxa"/>
          </w:tcPr>
          <w:p w:rsidR="00021A69" w:rsidRPr="00021A69" w:rsidRDefault="00021A69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Limited use</w:t>
            </w:r>
          </w:p>
        </w:tc>
        <w:tc>
          <w:tcPr>
            <w:tcW w:w="2491" w:type="dxa"/>
          </w:tcPr>
          <w:p w:rsidR="00021A69" w:rsidRPr="00021A69" w:rsidRDefault="00021A69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Full use</w:t>
            </w:r>
          </w:p>
        </w:tc>
      </w:tr>
      <w:tr w:rsidR="00021A69" w:rsidTr="00021A69">
        <w:tc>
          <w:tcPr>
            <w:tcW w:w="2490" w:type="dxa"/>
          </w:tcPr>
          <w:p w:rsidR="00021A69" w:rsidRDefault="003C76C0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View list of all games</w:t>
            </w:r>
          </w:p>
        </w:tc>
        <w:tc>
          <w:tcPr>
            <w:tcW w:w="2490" w:type="dxa"/>
          </w:tcPr>
          <w:p w:rsidR="00021A69" w:rsidRDefault="000878C3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</w:t>
            </w:r>
            <w:r w:rsidR="009107B4">
              <w:rPr>
                <w:rFonts w:cs="Times New Roman"/>
              </w:rPr>
              <w:t>ffectiveness</w:t>
            </w:r>
          </w:p>
        </w:tc>
        <w:tc>
          <w:tcPr>
            <w:tcW w:w="2491" w:type="dxa"/>
          </w:tcPr>
          <w:p w:rsidR="00021A69" w:rsidRDefault="009107B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2491" w:type="dxa"/>
          </w:tcPr>
          <w:p w:rsidR="00021A69" w:rsidRDefault="00D502F1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  <w:r w:rsidR="009107B4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steps</w:t>
            </w:r>
          </w:p>
        </w:tc>
      </w:tr>
      <w:tr w:rsidR="00021A69" w:rsidTr="00021A69">
        <w:tc>
          <w:tcPr>
            <w:tcW w:w="2490" w:type="dxa"/>
          </w:tcPr>
          <w:p w:rsidR="00021A69" w:rsidRDefault="003C76C0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Search for specific games</w:t>
            </w:r>
          </w:p>
        </w:tc>
        <w:tc>
          <w:tcPr>
            <w:tcW w:w="2490" w:type="dxa"/>
          </w:tcPr>
          <w:p w:rsidR="00021A69" w:rsidRDefault="009107B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Learnability</w:t>
            </w:r>
          </w:p>
        </w:tc>
        <w:tc>
          <w:tcPr>
            <w:tcW w:w="2491" w:type="dxa"/>
          </w:tcPr>
          <w:p w:rsidR="00021A69" w:rsidRDefault="00D502F1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  <w:tc>
          <w:tcPr>
            <w:tcW w:w="2491" w:type="dxa"/>
          </w:tcPr>
          <w:p w:rsidR="00021A69" w:rsidRDefault="00D502F1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</w:tr>
      <w:tr w:rsidR="00951670" w:rsidTr="00021A69">
        <w:tc>
          <w:tcPr>
            <w:tcW w:w="2490" w:type="dxa"/>
          </w:tcPr>
          <w:p w:rsidR="00951670" w:rsidRPr="0074308E" w:rsidRDefault="00951670" w:rsidP="00951670">
            <w:pPr>
              <w:spacing w:line="360" w:lineRule="auto"/>
              <w:rPr>
                <w:rFonts w:cs="Times New Roman"/>
                <w:szCs w:val="24"/>
              </w:rPr>
            </w:pPr>
            <w:r w:rsidRPr="0074308E">
              <w:rPr>
                <w:rFonts w:cs="Times New Roman"/>
                <w:szCs w:val="24"/>
              </w:rPr>
              <w:t>Compare offered product prices between various sellers.</w:t>
            </w:r>
          </w:p>
        </w:tc>
        <w:tc>
          <w:tcPr>
            <w:tcW w:w="2490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Learnability</w:t>
            </w:r>
          </w:p>
        </w:tc>
        <w:tc>
          <w:tcPr>
            <w:tcW w:w="2491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  <w:tc>
          <w:tcPr>
            <w:tcW w:w="2491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</w:tr>
      <w:tr w:rsidR="00951670" w:rsidTr="00021A69">
        <w:tc>
          <w:tcPr>
            <w:tcW w:w="2490" w:type="dxa"/>
          </w:tcPr>
          <w:p w:rsidR="00951670" w:rsidRDefault="00951670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View reviews</w:t>
            </w:r>
          </w:p>
        </w:tc>
        <w:tc>
          <w:tcPr>
            <w:tcW w:w="2490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Eff</w:t>
            </w:r>
            <w:r w:rsidR="009858B2">
              <w:rPr>
                <w:rFonts w:cs="Times New Roman"/>
              </w:rPr>
              <w:t>iciency</w:t>
            </w:r>
          </w:p>
        </w:tc>
        <w:tc>
          <w:tcPr>
            <w:tcW w:w="2491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0.5 min</w:t>
            </w:r>
          </w:p>
        </w:tc>
        <w:tc>
          <w:tcPr>
            <w:tcW w:w="2491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</w:tr>
      <w:tr w:rsidR="00951670" w:rsidTr="00021A69">
        <w:tc>
          <w:tcPr>
            <w:tcW w:w="2490" w:type="dxa"/>
          </w:tcPr>
          <w:p w:rsidR="00951670" w:rsidRDefault="00951670" w:rsidP="00951670">
            <w:pPr>
              <w:spacing w:line="360" w:lineRule="auto"/>
              <w:rPr>
                <w:rFonts w:cs="Times New Roman"/>
              </w:rPr>
            </w:pPr>
            <w:r w:rsidRPr="0074308E">
              <w:rPr>
                <w:rFonts w:cs="Times New Roman"/>
                <w:szCs w:val="24"/>
              </w:rPr>
              <w:t>Compare the user system specifications to the one required of the product</w:t>
            </w:r>
          </w:p>
        </w:tc>
        <w:tc>
          <w:tcPr>
            <w:tcW w:w="2490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Learnability</w:t>
            </w:r>
          </w:p>
        </w:tc>
        <w:tc>
          <w:tcPr>
            <w:tcW w:w="2491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  <w:tc>
          <w:tcPr>
            <w:tcW w:w="2491" w:type="dxa"/>
          </w:tcPr>
          <w:p w:rsidR="00951670" w:rsidRDefault="005C0959" w:rsidP="00951670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</w:tr>
    </w:tbl>
    <w:p w:rsidR="00842BB5" w:rsidRPr="0074308E" w:rsidRDefault="00842BB5" w:rsidP="0074308E">
      <w:pPr>
        <w:spacing w:line="360" w:lineRule="auto"/>
        <w:rPr>
          <w:rFonts w:cs="Times New Roman"/>
        </w:rPr>
      </w:pPr>
    </w:p>
    <w:p w:rsidR="00842BB5" w:rsidRPr="0074308E" w:rsidRDefault="00C93971" w:rsidP="00414575">
      <w:pPr>
        <w:pStyle w:val="Heading2"/>
      </w:pPr>
      <w:bookmarkStart w:id="26" w:name="_Toc2787439"/>
      <w:bookmarkStart w:id="27" w:name="_Toc4064776"/>
      <w:r w:rsidRPr="0074308E">
        <w:lastRenderedPageBreak/>
        <w:t xml:space="preserve">Second </w:t>
      </w:r>
      <w:r w:rsidR="00842BB5" w:rsidRPr="0074308E">
        <w:t xml:space="preserve">user group (registered </w:t>
      </w:r>
      <w:r w:rsidR="004540F3" w:rsidRPr="0074308E">
        <w:t>users</w:t>
      </w:r>
      <w:r w:rsidR="00842BB5" w:rsidRPr="0074308E">
        <w:t>)</w:t>
      </w:r>
      <w:bookmarkEnd w:id="26"/>
      <w:bookmarkEnd w:id="27"/>
    </w:p>
    <w:p w:rsidR="00842BB5" w:rsidRPr="00414575" w:rsidRDefault="00DE6A4B" w:rsidP="00414575">
      <w:pPr>
        <w:pStyle w:val="Heading3"/>
      </w:pPr>
      <w:bookmarkStart w:id="28" w:name="_Toc4064777"/>
      <w:r>
        <w:t xml:space="preserve">2.3.1 </w:t>
      </w:r>
      <w:r w:rsidR="00842BB5" w:rsidRPr="00414575">
        <w:t>Project objectives</w:t>
      </w:r>
      <w:bookmarkEnd w:id="28"/>
    </w:p>
    <w:p w:rsidR="004739EC" w:rsidRPr="0074308E" w:rsidRDefault="004739EC" w:rsidP="0074308E">
      <w:pPr>
        <w:spacing w:line="360" w:lineRule="auto"/>
        <w:rPr>
          <w:rFonts w:cs="Times New Roman"/>
        </w:rPr>
      </w:pPr>
    </w:p>
    <w:p w:rsidR="004540F3" w:rsidRPr="0074308E" w:rsidRDefault="004540F3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Should be able to update their wish-list.</w:t>
      </w:r>
    </w:p>
    <w:p w:rsidR="00842BB5" w:rsidRDefault="004540F3" w:rsidP="00414575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Should be able to leave reviews.</w:t>
      </w:r>
    </w:p>
    <w:p w:rsidR="00414575" w:rsidRDefault="00711A66" w:rsidP="00414575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Making an account might take too much time</w:t>
      </w:r>
      <w:r w:rsidR="00895A2A">
        <w:rPr>
          <w:rFonts w:cs="Times New Roman"/>
          <w:szCs w:val="24"/>
        </w:rPr>
        <w:t>.</w:t>
      </w:r>
    </w:p>
    <w:p w:rsidR="00951670" w:rsidRDefault="00951670" w:rsidP="00414575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Should make a purchase easily.</w:t>
      </w:r>
    </w:p>
    <w:p w:rsidR="001A2F4E" w:rsidRPr="00414575" w:rsidRDefault="001A2F4E" w:rsidP="00414575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Should be able to get support from the community.</w:t>
      </w:r>
    </w:p>
    <w:p w:rsidR="00842BB5" w:rsidRPr="0074308E" w:rsidRDefault="00DE6A4B" w:rsidP="00414575">
      <w:pPr>
        <w:pStyle w:val="Heading3"/>
      </w:pPr>
      <w:bookmarkStart w:id="29" w:name="_Toc4064778"/>
      <w:r>
        <w:t xml:space="preserve">2.3.2 </w:t>
      </w:r>
      <w:r w:rsidR="00842BB5" w:rsidRPr="0074308E">
        <w:t>User characteristics</w:t>
      </w:r>
      <w:bookmarkEnd w:id="29"/>
    </w:p>
    <w:p w:rsidR="004739EC" w:rsidRPr="0074308E" w:rsidRDefault="004739EC" w:rsidP="0074308E">
      <w:pPr>
        <w:spacing w:line="360" w:lineRule="auto"/>
        <w:rPr>
          <w:rFonts w:cs="Times New Roman"/>
        </w:rPr>
      </w:pPr>
    </w:p>
    <w:p w:rsidR="00842BB5" w:rsidRPr="000878C3" w:rsidRDefault="00842BB5" w:rsidP="000878C3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0878C3">
        <w:rPr>
          <w:rFonts w:cs="Times New Roman"/>
          <w:szCs w:val="24"/>
        </w:rPr>
        <w:t>Users must be interested in gaming.</w:t>
      </w:r>
    </w:p>
    <w:p w:rsidR="003D3453" w:rsidRPr="001C3749" w:rsidRDefault="00D23583" w:rsidP="001C3749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 a basic understanding about</w:t>
      </w:r>
      <w:r w:rsidR="00842BB5" w:rsidRPr="000878C3">
        <w:rPr>
          <w:rFonts w:cs="Times New Roman"/>
          <w:szCs w:val="24"/>
        </w:rPr>
        <w:t xml:space="preserve"> online shopping</w:t>
      </w:r>
      <w:r w:rsidR="003D3453">
        <w:rPr>
          <w:rFonts w:cs="Times New Roman"/>
          <w:szCs w:val="24"/>
        </w:rPr>
        <w:t>.</w:t>
      </w:r>
    </w:p>
    <w:p w:rsidR="004739EC" w:rsidRPr="00414575" w:rsidRDefault="00DE6A4B" w:rsidP="00414575">
      <w:pPr>
        <w:pStyle w:val="Heading3"/>
      </w:pPr>
      <w:bookmarkStart w:id="30" w:name="_Toc4064779"/>
      <w:r>
        <w:t xml:space="preserve">2.3.3 </w:t>
      </w:r>
      <w:r w:rsidR="00842BB5" w:rsidRPr="0074308E">
        <w:t>User types</w:t>
      </w:r>
      <w:bookmarkEnd w:id="30"/>
    </w:p>
    <w:p w:rsidR="00842BB5" w:rsidRPr="0074308E" w:rsidRDefault="009F1ADA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Average</w:t>
      </w:r>
      <w:r w:rsidR="00842BB5" w:rsidRPr="0074308E">
        <w:rPr>
          <w:rFonts w:cs="Times New Roman"/>
          <w:szCs w:val="24"/>
        </w:rPr>
        <w:t xml:space="preserve"> experience users.</w:t>
      </w:r>
    </w:p>
    <w:p w:rsidR="00842BB5" w:rsidRPr="0074308E" w:rsidRDefault="007D551F" w:rsidP="00414575">
      <w:pPr>
        <w:pStyle w:val="Heading3"/>
      </w:pPr>
      <w:bookmarkStart w:id="31" w:name="_Toc4064780"/>
      <w:r>
        <w:t>2.3.4</w:t>
      </w:r>
      <w:r w:rsidR="00842BB5" w:rsidRPr="0074308E">
        <w:t>Computerized tasks</w:t>
      </w:r>
      <w:bookmarkEnd w:id="31"/>
    </w:p>
    <w:tbl>
      <w:tblPr>
        <w:tblStyle w:val="TableGrid"/>
        <w:tblW w:w="10058" w:type="dxa"/>
        <w:tblLook w:val="04A0" w:firstRow="1" w:lastRow="0" w:firstColumn="1" w:lastColumn="0" w:noHBand="0" w:noVBand="1"/>
      </w:tblPr>
      <w:tblGrid>
        <w:gridCol w:w="3352"/>
        <w:gridCol w:w="3353"/>
        <w:gridCol w:w="3353"/>
      </w:tblGrid>
      <w:tr w:rsidR="00786D2F" w:rsidRPr="0074308E" w:rsidTr="00B35798">
        <w:trPr>
          <w:trHeight w:val="518"/>
        </w:trPr>
        <w:tc>
          <w:tcPr>
            <w:tcW w:w="3352" w:type="dxa"/>
          </w:tcPr>
          <w:p w:rsidR="00087425" w:rsidRPr="0074308E" w:rsidRDefault="00786D2F" w:rsidP="0074308E">
            <w:pPr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74308E">
              <w:rPr>
                <w:rFonts w:cs="Times New Roman"/>
                <w:b/>
                <w:sz w:val="28"/>
                <w:szCs w:val="28"/>
              </w:rPr>
              <w:t>Task</w:t>
            </w:r>
          </w:p>
        </w:tc>
        <w:tc>
          <w:tcPr>
            <w:tcW w:w="3353" w:type="dxa"/>
          </w:tcPr>
          <w:p w:rsidR="00786D2F" w:rsidRPr="0074308E" w:rsidRDefault="00786D2F" w:rsidP="0074308E">
            <w:pPr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74308E">
              <w:rPr>
                <w:rFonts w:cs="Times New Roman"/>
                <w:b/>
                <w:sz w:val="28"/>
                <w:szCs w:val="28"/>
              </w:rPr>
              <w:t>Frequency</w:t>
            </w:r>
            <w:r w:rsidR="00E45674">
              <w:rPr>
                <w:rFonts w:cs="Times New Roman"/>
                <w:b/>
                <w:sz w:val="28"/>
                <w:szCs w:val="28"/>
              </w:rPr>
              <w:t>(per week)</w:t>
            </w:r>
          </w:p>
        </w:tc>
        <w:tc>
          <w:tcPr>
            <w:tcW w:w="3353" w:type="dxa"/>
          </w:tcPr>
          <w:p w:rsidR="00786D2F" w:rsidRPr="0074308E" w:rsidRDefault="00786D2F" w:rsidP="0074308E">
            <w:pPr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74308E">
              <w:rPr>
                <w:rFonts w:cs="Times New Roman"/>
                <w:b/>
                <w:sz w:val="28"/>
                <w:szCs w:val="28"/>
              </w:rPr>
              <w:t>Duration</w:t>
            </w:r>
          </w:p>
        </w:tc>
      </w:tr>
      <w:tr w:rsidR="00561D4D" w:rsidRPr="0074308E" w:rsidTr="00B35798">
        <w:trPr>
          <w:trHeight w:val="518"/>
        </w:trPr>
        <w:tc>
          <w:tcPr>
            <w:tcW w:w="3352" w:type="dxa"/>
          </w:tcPr>
          <w:p w:rsidR="00561D4D" w:rsidRPr="0074308E" w:rsidRDefault="00561D4D" w:rsidP="00561D4D">
            <w:r>
              <w:t>Logging in</w:t>
            </w:r>
          </w:p>
        </w:tc>
        <w:tc>
          <w:tcPr>
            <w:tcW w:w="3353" w:type="dxa"/>
          </w:tcPr>
          <w:p w:rsidR="00561D4D" w:rsidRPr="0074308E" w:rsidRDefault="0010354C" w:rsidP="00561D4D">
            <w:r>
              <w:t>20</w:t>
            </w:r>
          </w:p>
        </w:tc>
        <w:tc>
          <w:tcPr>
            <w:tcW w:w="3353" w:type="dxa"/>
          </w:tcPr>
          <w:p w:rsidR="00561D4D" w:rsidRPr="0074308E" w:rsidRDefault="0010354C" w:rsidP="00561D4D">
            <w:r>
              <w:t>0.1 min</w:t>
            </w:r>
          </w:p>
        </w:tc>
      </w:tr>
      <w:tr w:rsidR="00B35798" w:rsidRPr="0074308E" w:rsidTr="00B35798">
        <w:trPr>
          <w:trHeight w:val="600"/>
        </w:trPr>
        <w:tc>
          <w:tcPr>
            <w:tcW w:w="3352" w:type="dxa"/>
          </w:tcPr>
          <w:p w:rsidR="00B35798" w:rsidRPr="0074308E" w:rsidRDefault="00B35798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Discuss products and problems with other users</w:t>
            </w:r>
          </w:p>
        </w:tc>
        <w:tc>
          <w:tcPr>
            <w:tcW w:w="3353" w:type="dxa"/>
          </w:tcPr>
          <w:p w:rsidR="00B35798" w:rsidRPr="0074308E" w:rsidRDefault="00B35798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3353" w:type="dxa"/>
          </w:tcPr>
          <w:p w:rsidR="00B35798" w:rsidRPr="0074308E" w:rsidRDefault="00B35798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min</w:t>
            </w:r>
          </w:p>
        </w:tc>
      </w:tr>
      <w:tr w:rsidR="00B35798" w:rsidRPr="0074308E" w:rsidTr="00B35798">
        <w:trPr>
          <w:trHeight w:val="242"/>
        </w:trPr>
        <w:tc>
          <w:tcPr>
            <w:tcW w:w="3352" w:type="dxa"/>
          </w:tcPr>
          <w:p w:rsidR="00B35798" w:rsidRDefault="00B35798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Making a wish-list</w:t>
            </w:r>
          </w:p>
        </w:tc>
        <w:tc>
          <w:tcPr>
            <w:tcW w:w="3353" w:type="dxa"/>
          </w:tcPr>
          <w:p w:rsidR="00B35798" w:rsidRDefault="00B35798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353" w:type="dxa"/>
          </w:tcPr>
          <w:p w:rsidR="00B35798" w:rsidRDefault="00B35798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0.3 min</w:t>
            </w:r>
          </w:p>
        </w:tc>
      </w:tr>
      <w:tr w:rsidR="00A55403" w:rsidRPr="0074308E" w:rsidTr="00B35798">
        <w:trPr>
          <w:trHeight w:val="242"/>
        </w:trPr>
        <w:tc>
          <w:tcPr>
            <w:tcW w:w="3352" w:type="dxa"/>
          </w:tcPr>
          <w:p w:rsidR="00A55403" w:rsidRDefault="00A55403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Purchase desired product</w:t>
            </w:r>
          </w:p>
        </w:tc>
        <w:tc>
          <w:tcPr>
            <w:tcW w:w="3353" w:type="dxa"/>
          </w:tcPr>
          <w:p w:rsidR="00A55403" w:rsidRDefault="0010354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53" w:type="dxa"/>
          </w:tcPr>
          <w:p w:rsidR="00A55403" w:rsidRDefault="0010354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min</w:t>
            </w:r>
          </w:p>
        </w:tc>
      </w:tr>
      <w:tr w:rsidR="00C00EE0" w:rsidRPr="0074308E" w:rsidTr="00B35798">
        <w:trPr>
          <w:trHeight w:val="242"/>
        </w:trPr>
        <w:tc>
          <w:tcPr>
            <w:tcW w:w="3352" w:type="dxa"/>
          </w:tcPr>
          <w:p w:rsidR="00C00EE0" w:rsidRDefault="00C00EE0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Request a refund</w:t>
            </w:r>
          </w:p>
        </w:tc>
        <w:tc>
          <w:tcPr>
            <w:tcW w:w="3353" w:type="dxa"/>
          </w:tcPr>
          <w:p w:rsidR="00C00EE0" w:rsidRDefault="0010354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53" w:type="dxa"/>
          </w:tcPr>
          <w:p w:rsidR="00C00EE0" w:rsidRDefault="0010354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min</w:t>
            </w:r>
          </w:p>
        </w:tc>
      </w:tr>
      <w:tr w:rsidR="0019117C" w:rsidRPr="0074308E" w:rsidTr="00B35798">
        <w:trPr>
          <w:trHeight w:val="242"/>
        </w:trPr>
        <w:tc>
          <w:tcPr>
            <w:tcW w:w="3352" w:type="dxa"/>
          </w:tcPr>
          <w:p w:rsidR="0019117C" w:rsidRDefault="0019117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Report users</w:t>
            </w:r>
          </w:p>
        </w:tc>
        <w:tc>
          <w:tcPr>
            <w:tcW w:w="3353" w:type="dxa"/>
          </w:tcPr>
          <w:p w:rsidR="0019117C" w:rsidRDefault="0010354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53" w:type="dxa"/>
          </w:tcPr>
          <w:p w:rsidR="0019117C" w:rsidRDefault="0010354C" w:rsidP="0074308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min</w:t>
            </w:r>
          </w:p>
        </w:tc>
      </w:tr>
    </w:tbl>
    <w:p w:rsidR="00842BB5" w:rsidRPr="0074308E" w:rsidRDefault="00842BB5" w:rsidP="0074308E">
      <w:pPr>
        <w:spacing w:line="360" w:lineRule="auto"/>
        <w:rPr>
          <w:rFonts w:cs="Times New Roman"/>
          <w:szCs w:val="24"/>
        </w:rPr>
      </w:pPr>
    </w:p>
    <w:p w:rsidR="00842BB5" w:rsidRPr="0074308E" w:rsidRDefault="00DE6A4B" w:rsidP="00414575">
      <w:pPr>
        <w:pStyle w:val="Heading3"/>
      </w:pPr>
      <w:bookmarkStart w:id="32" w:name="_Toc4064781"/>
      <w:r>
        <w:t>2.3.</w:t>
      </w:r>
      <w:r w:rsidR="007D551F">
        <w:t>5</w:t>
      </w:r>
      <w:r>
        <w:t xml:space="preserve"> </w:t>
      </w:r>
      <w:r w:rsidR="00842BB5" w:rsidRPr="0074308E">
        <w:t>Problems and unexploited opportunities</w:t>
      </w:r>
      <w:bookmarkEnd w:id="32"/>
    </w:p>
    <w:p w:rsidR="00842BB5" w:rsidRPr="0074308E" w:rsidRDefault="00842BB5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Creating user account takes time.</w:t>
      </w:r>
    </w:p>
    <w:p w:rsidR="00842BB5" w:rsidRPr="0074308E" w:rsidRDefault="00842BB5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Buying a game might be confusing with all the fields you have to fill.</w:t>
      </w:r>
    </w:p>
    <w:p w:rsidR="00842BB5" w:rsidRDefault="00521EFF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Using credit card online is dangerous</w:t>
      </w:r>
      <w:r w:rsidR="004B4CC1">
        <w:rPr>
          <w:rFonts w:cs="Times New Roman"/>
          <w:szCs w:val="24"/>
        </w:rPr>
        <w:t>.</w:t>
      </w:r>
    </w:p>
    <w:p w:rsidR="00F91A43" w:rsidRPr="0074308E" w:rsidRDefault="00F91A43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Buyers should be able to get their money back.</w:t>
      </w:r>
    </w:p>
    <w:p w:rsidR="00842BB5" w:rsidRPr="0074308E" w:rsidRDefault="00DE6A4B" w:rsidP="00414575">
      <w:pPr>
        <w:pStyle w:val="Heading3"/>
      </w:pPr>
      <w:bookmarkStart w:id="33" w:name="_Toc4064782"/>
      <w:r>
        <w:t>2.</w:t>
      </w:r>
      <w:r w:rsidR="007D551F">
        <w:t xml:space="preserve">3.6 </w:t>
      </w:r>
      <w:r w:rsidR="00842BB5" w:rsidRPr="0074308E">
        <w:t>Vision of improved interaction design</w:t>
      </w:r>
      <w:bookmarkEnd w:id="33"/>
    </w:p>
    <w:p w:rsidR="00842BB5" w:rsidRPr="0074308E" w:rsidRDefault="00842BB5" w:rsidP="0074308E">
      <w:pPr>
        <w:spacing w:line="360" w:lineRule="auto"/>
        <w:rPr>
          <w:rFonts w:cs="Times New Roman"/>
        </w:rPr>
      </w:pPr>
    </w:p>
    <w:p w:rsidR="00842BB5" w:rsidRPr="0074308E" w:rsidRDefault="00842BB5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t>Possibility to create user acco</w:t>
      </w:r>
      <w:r w:rsidR="00D23583">
        <w:rPr>
          <w:rFonts w:cs="Times New Roman"/>
          <w:szCs w:val="24"/>
        </w:rPr>
        <w:t>unt by logging in with Google or</w:t>
      </w:r>
      <w:r w:rsidRPr="0074308E">
        <w:rPr>
          <w:rFonts w:cs="Times New Roman"/>
          <w:szCs w:val="24"/>
        </w:rPr>
        <w:t xml:space="preserve"> Facebook account</w:t>
      </w:r>
      <w:r w:rsidR="00D23583">
        <w:rPr>
          <w:rFonts w:cs="Times New Roman"/>
          <w:szCs w:val="24"/>
        </w:rPr>
        <w:t>.</w:t>
      </w:r>
    </w:p>
    <w:p w:rsidR="00842BB5" w:rsidRDefault="001C17F2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Add possibility to save the buyer information so the users would not need to input it every time they make a purchase.</w:t>
      </w:r>
    </w:p>
    <w:p w:rsidR="00F91A43" w:rsidRDefault="00F91A43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Add buyer’s protection.</w:t>
      </w:r>
    </w:p>
    <w:p w:rsidR="00842BB5" w:rsidRPr="0074308E" w:rsidRDefault="007D551F" w:rsidP="00414575">
      <w:pPr>
        <w:pStyle w:val="Heading3"/>
      </w:pPr>
      <w:bookmarkStart w:id="34" w:name="_Toc4064783"/>
      <w:r>
        <w:t xml:space="preserve">2.3.7 </w:t>
      </w:r>
      <w:r w:rsidR="00842BB5" w:rsidRPr="0074308E">
        <w:t>Usability goals for the essential computerized tasks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74308E" w:rsidRPr="0074308E" w:rsidTr="0074308E">
        <w:tc>
          <w:tcPr>
            <w:tcW w:w="2490" w:type="dxa"/>
          </w:tcPr>
          <w:p w:rsidR="0074308E" w:rsidRPr="0074308E" w:rsidRDefault="0074308E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2490" w:type="dxa"/>
          </w:tcPr>
          <w:p w:rsidR="0074308E" w:rsidRPr="0074308E" w:rsidRDefault="0074308E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Goal</w:t>
            </w:r>
          </w:p>
        </w:tc>
        <w:tc>
          <w:tcPr>
            <w:tcW w:w="2491" w:type="dxa"/>
          </w:tcPr>
          <w:p w:rsidR="0074308E" w:rsidRPr="0074308E" w:rsidRDefault="0074308E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Limited use</w:t>
            </w:r>
          </w:p>
        </w:tc>
        <w:tc>
          <w:tcPr>
            <w:tcW w:w="2491" w:type="dxa"/>
          </w:tcPr>
          <w:p w:rsidR="0074308E" w:rsidRPr="0074308E" w:rsidRDefault="0074308E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Full use</w:t>
            </w:r>
          </w:p>
        </w:tc>
      </w:tr>
      <w:tr w:rsidR="00561D4D" w:rsidRPr="0074308E" w:rsidTr="0074308E">
        <w:tc>
          <w:tcPr>
            <w:tcW w:w="2490" w:type="dxa"/>
          </w:tcPr>
          <w:p w:rsidR="00561D4D" w:rsidRPr="0074308E" w:rsidRDefault="00561D4D" w:rsidP="00ED6130">
            <w:r>
              <w:t>Logging in</w:t>
            </w:r>
          </w:p>
        </w:tc>
        <w:tc>
          <w:tcPr>
            <w:tcW w:w="2490" w:type="dxa"/>
          </w:tcPr>
          <w:p w:rsidR="00561D4D" w:rsidRPr="0074308E" w:rsidRDefault="00ED6130" w:rsidP="00ED6130">
            <w:r>
              <w:t>Efficiency</w:t>
            </w:r>
          </w:p>
        </w:tc>
        <w:tc>
          <w:tcPr>
            <w:tcW w:w="2491" w:type="dxa"/>
          </w:tcPr>
          <w:p w:rsidR="00ED6130" w:rsidRPr="0074308E" w:rsidRDefault="00ED6130" w:rsidP="00ED6130">
            <w:r>
              <w:t>0.5 min</w:t>
            </w:r>
          </w:p>
        </w:tc>
        <w:tc>
          <w:tcPr>
            <w:tcW w:w="2491" w:type="dxa"/>
          </w:tcPr>
          <w:p w:rsidR="00561D4D" w:rsidRPr="0074308E" w:rsidRDefault="00ED6130" w:rsidP="00ED6130">
            <w:r>
              <w:t>0.5 min</w:t>
            </w:r>
          </w:p>
        </w:tc>
      </w:tr>
      <w:tr w:rsidR="00D45E49" w:rsidRPr="0074308E" w:rsidTr="00B35798">
        <w:trPr>
          <w:trHeight w:val="1080"/>
        </w:trPr>
        <w:tc>
          <w:tcPr>
            <w:tcW w:w="2490" w:type="dxa"/>
          </w:tcPr>
          <w:p w:rsidR="00D45E49" w:rsidRPr="0074308E" w:rsidRDefault="00D45E49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Discuss products and problems with other users</w:t>
            </w:r>
          </w:p>
        </w:tc>
        <w:tc>
          <w:tcPr>
            <w:tcW w:w="2490" w:type="dxa"/>
          </w:tcPr>
          <w:p w:rsidR="00D45E49" w:rsidRPr="0074308E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Effectiveness</w:t>
            </w:r>
          </w:p>
        </w:tc>
        <w:tc>
          <w:tcPr>
            <w:tcW w:w="2491" w:type="dxa"/>
          </w:tcPr>
          <w:p w:rsidR="00D45E49" w:rsidRPr="0074308E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min</w:t>
            </w:r>
          </w:p>
        </w:tc>
        <w:tc>
          <w:tcPr>
            <w:tcW w:w="2491" w:type="dxa"/>
          </w:tcPr>
          <w:p w:rsidR="00D45E49" w:rsidRPr="0074308E" w:rsidRDefault="00ED6130" w:rsidP="00D45E49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</w:tr>
      <w:tr w:rsidR="00B35798" w:rsidRPr="0074308E" w:rsidTr="0074308E">
        <w:trPr>
          <w:trHeight w:val="164"/>
        </w:trPr>
        <w:tc>
          <w:tcPr>
            <w:tcW w:w="2490" w:type="dxa"/>
          </w:tcPr>
          <w:p w:rsidR="00B35798" w:rsidRDefault="00B35798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Making a wish-list</w:t>
            </w:r>
          </w:p>
        </w:tc>
        <w:tc>
          <w:tcPr>
            <w:tcW w:w="2490" w:type="dxa"/>
          </w:tcPr>
          <w:p w:rsidR="00B35798" w:rsidRDefault="00B35798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Efficiency</w:t>
            </w:r>
          </w:p>
        </w:tc>
        <w:tc>
          <w:tcPr>
            <w:tcW w:w="2491" w:type="dxa"/>
          </w:tcPr>
          <w:p w:rsidR="00B35798" w:rsidRDefault="00B35798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min</w:t>
            </w:r>
          </w:p>
        </w:tc>
        <w:tc>
          <w:tcPr>
            <w:tcW w:w="2491" w:type="dxa"/>
          </w:tcPr>
          <w:p w:rsidR="00B35798" w:rsidRDefault="002A12E9" w:rsidP="00D45E49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B35798">
              <w:rPr>
                <w:rFonts w:cs="Times New Roman"/>
              </w:rPr>
              <w:t xml:space="preserve"> min</w:t>
            </w:r>
          </w:p>
        </w:tc>
      </w:tr>
      <w:tr w:rsidR="00C904E6" w:rsidRPr="0074308E" w:rsidTr="0074308E">
        <w:trPr>
          <w:trHeight w:val="164"/>
        </w:trPr>
        <w:tc>
          <w:tcPr>
            <w:tcW w:w="2490" w:type="dxa"/>
          </w:tcPr>
          <w:p w:rsidR="00C904E6" w:rsidRDefault="00C904E6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Purchase desired product</w:t>
            </w:r>
          </w:p>
        </w:tc>
        <w:tc>
          <w:tcPr>
            <w:tcW w:w="2490" w:type="dxa"/>
          </w:tcPr>
          <w:p w:rsidR="00C904E6" w:rsidRDefault="002A12E9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Learnability</w:t>
            </w:r>
          </w:p>
        </w:tc>
        <w:tc>
          <w:tcPr>
            <w:tcW w:w="2491" w:type="dxa"/>
          </w:tcPr>
          <w:p w:rsidR="00C904E6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min</w:t>
            </w:r>
          </w:p>
        </w:tc>
        <w:tc>
          <w:tcPr>
            <w:tcW w:w="2491" w:type="dxa"/>
          </w:tcPr>
          <w:p w:rsidR="00C904E6" w:rsidRDefault="00ED6130" w:rsidP="00D45E49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 min</w:t>
            </w:r>
          </w:p>
        </w:tc>
      </w:tr>
      <w:tr w:rsidR="00F91A43" w:rsidRPr="0074308E" w:rsidTr="0074308E">
        <w:trPr>
          <w:trHeight w:val="164"/>
        </w:trPr>
        <w:tc>
          <w:tcPr>
            <w:tcW w:w="2490" w:type="dxa"/>
          </w:tcPr>
          <w:p w:rsidR="00F91A43" w:rsidRDefault="00F91A43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Request a refund</w:t>
            </w:r>
          </w:p>
        </w:tc>
        <w:tc>
          <w:tcPr>
            <w:tcW w:w="2490" w:type="dxa"/>
          </w:tcPr>
          <w:p w:rsidR="00F91A43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Efficiency</w:t>
            </w:r>
          </w:p>
        </w:tc>
        <w:tc>
          <w:tcPr>
            <w:tcW w:w="2491" w:type="dxa"/>
          </w:tcPr>
          <w:p w:rsidR="00F91A43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 min</w:t>
            </w:r>
          </w:p>
        </w:tc>
        <w:tc>
          <w:tcPr>
            <w:tcW w:w="2491" w:type="dxa"/>
          </w:tcPr>
          <w:p w:rsidR="00F91A43" w:rsidRDefault="00ED6130" w:rsidP="00D45E49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min.</w:t>
            </w:r>
          </w:p>
        </w:tc>
      </w:tr>
      <w:tr w:rsidR="0083148B" w:rsidRPr="0074308E" w:rsidTr="0074308E">
        <w:trPr>
          <w:trHeight w:val="164"/>
        </w:trPr>
        <w:tc>
          <w:tcPr>
            <w:tcW w:w="2490" w:type="dxa"/>
          </w:tcPr>
          <w:p w:rsidR="0083148B" w:rsidRDefault="0083148B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Report users</w:t>
            </w:r>
          </w:p>
        </w:tc>
        <w:tc>
          <w:tcPr>
            <w:tcW w:w="2490" w:type="dxa"/>
          </w:tcPr>
          <w:p w:rsidR="0083148B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Learnability</w:t>
            </w:r>
          </w:p>
        </w:tc>
        <w:tc>
          <w:tcPr>
            <w:tcW w:w="2491" w:type="dxa"/>
          </w:tcPr>
          <w:p w:rsidR="0083148B" w:rsidRDefault="00ED6130" w:rsidP="00D45E49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 min</w:t>
            </w:r>
          </w:p>
        </w:tc>
        <w:tc>
          <w:tcPr>
            <w:tcW w:w="2491" w:type="dxa"/>
          </w:tcPr>
          <w:p w:rsidR="0083148B" w:rsidRDefault="00ED6130" w:rsidP="00D45E49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0.5 min</w:t>
            </w:r>
          </w:p>
        </w:tc>
      </w:tr>
    </w:tbl>
    <w:p w:rsidR="00842BB5" w:rsidRPr="0074308E" w:rsidRDefault="00842BB5" w:rsidP="0074308E">
      <w:pPr>
        <w:spacing w:line="360" w:lineRule="auto"/>
        <w:rPr>
          <w:rFonts w:cs="Times New Roman"/>
        </w:rPr>
      </w:pPr>
    </w:p>
    <w:p w:rsidR="00C93971" w:rsidRPr="0074308E" w:rsidRDefault="007A0391" w:rsidP="00414575">
      <w:pPr>
        <w:pStyle w:val="Heading2"/>
      </w:pPr>
      <w:bookmarkStart w:id="35" w:name="_Toc2787440"/>
      <w:bookmarkStart w:id="36" w:name="_Toc4064784"/>
      <w:r w:rsidRPr="0074308E">
        <w:t>Third</w:t>
      </w:r>
      <w:r w:rsidR="00C93971" w:rsidRPr="0074308E">
        <w:t xml:space="preserve"> user group (</w:t>
      </w:r>
      <w:r w:rsidRPr="0074308E">
        <w:t>Company representatives</w:t>
      </w:r>
      <w:r w:rsidR="00C93971" w:rsidRPr="0074308E">
        <w:t>)</w:t>
      </w:r>
      <w:bookmarkEnd w:id="35"/>
      <w:bookmarkEnd w:id="36"/>
    </w:p>
    <w:p w:rsidR="00C93971" w:rsidRPr="0074308E" w:rsidRDefault="00C93971" w:rsidP="0074308E">
      <w:pPr>
        <w:spacing w:line="360" w:lineRule="auto"/>
        <w:rPr>
          <w:rFonts w:cs="Times New Roman"/>
        </w:rPr>
      </w:pPr>
    </w:p>
    <w:p w:rsidR="00C93971" w:rsidRPr="0074308E" w:rsidRDefault="007D551F" w:rsidP="00414575">
      <w:pPr>
        <w:pStyle w:val="Heading3"/>
        <w:rPr>
          <w:rFonts w:eastAsiaTheme="minorHAnsi"/>
          <w:sz w:val="24"/>
        </w:rPr>
      </w:pPr>
      <w:bookmarkStart w:id="37" w:name="_Toc4064785"/>
      <w:r>
        <w:t xml:space="preserve">2.4.1 </w:t>
      </w:r>
      <w:r w:rsidR="00C93971" w:rsidRPr="0074308E">
        <w:t>Project objectives</w:t>
      </w:r>
      <w:bookmarkEnd w:id="37"/>
    </w:p>
    <w:p w:rsidR="007A0391" w:rsidRPr="0074308E" w:rsidRDefault="007A0391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Offer their products to other users.</w:t>
      </w:r>
    </w:p>
    <w:p w:rsidR="007A0391" w:rsidRPr="0074308E" w:rsidRDefault="000D2DF2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Should be able to link their official sites to the product descriptions on other sites.</w:t>
      </w:r>
    </w:p>
    <w:p w:rsidR="00C93971" w:rsidRPr="0074308E" w:rsidRDefault="007D551F" w:rsidP="00414575">
      <w:pPr>
        <w:pStyle w:val="Heading3"/>
      </w:pPr>
      <w:bookmarkStart w:id="38" w:name="_Toc4064786"/>
      <w:r>
        <w:t xml:space="preserve">2.4.2 </w:t>
      </w:r>
      <w:r w:rsidR="00C93971" w:rsidRPr="0074308E">
        <w:t>User characteristics</w:t>
      </w:r>
      <w:bookmarkEnd w:id="38"/>
    </w:p>
    <w:p w:rsidR="00D42C23" w:rsidRPr="0074308E" w:rsidRDefault="00D42C23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Users should be able to provide intriguing representations of their products.</w:t>
      </w:r>
    </w:p>
    <w:p w:rsidR="00CE49C1" w:rsidRPr="0074308E" w:rsidRDefault="00CE49C1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Should be able to interact with customers in a polite way.</w:t>
      </w:r>
    </w:p>
    <w:p w:rsidR="00C93971" w:rsidRPr="0074308E" w:rsidRDefault="007D551F" w:rsidP="00414575">
      <w:pPr>
        <w:pStyle w:val="Heading3"/>
      </w:pPr>
      <w:bookmarkStart w:id="39" w:name="_Toc4064787"/>
      <w:r>
        <w:t xml:space="preserve">2.4.3 </w:t>
      </w:r>
      <w:r w:rsidR="00C93971" w:rsidRPr="0074308E">
        <w:t>User types</w:t>
      </w:r>
      <w:bookmarkEnd w:id="39"/>
    </w:p>
    <w:p w:rsidR="00C93971" w:rsidRPr="0074308E" w:rsidRDefault="00C93971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Average experience users.</w:t>
      </w:r>
    </w:p>
    <w:p w:rsidR="00C93971" w:rsidRPr="0074308E" w:rsidRDefault="007D551F" w:rsidP="00414575">
      <w:pPr>
        <w:pStyle w:val="Heading3"/>
      </w:pPr>
      <w:bookmarkStart w:id="40" w:name="_Toc4064788"/>
      <w:r>
        <w:lastRenderedPageBreak/>
        <w:t xml:space="preserve">2.4.4 </w:t>
      </w:r>
      <w:r w:rsidR="00C93971" w:rsidRPr="0074308E">
        <w:t>Computerized tasks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087425" w:rsidRPr="0074308E" w:rsidTr="00087425">
        <w:tc>
          <w:tcPr>
            <w:tcW w:w="3320" w:type="dxa"/>
          </w:tcPr>
          <w:p w:rsidR="00E05FD0" w:rsidRPr="0074308E" w:rsidRDefault="00C02A45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3321" w:type="dxa"/>
          </w:tcPr>
          <w:p w:rsidR="00087425" w:rsidRPr="0074308E" w:rsidRDefault="00C02A45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Frequency</w:t>
            </w:r>
            <w:r w:rsidR="00E45674">
              <w:rPr>
                <w:rFonts w:cs="Times New Roman"/>
                <w:b/>
                <w:sz w:val="28"/>
              </w:rPr>
              <w:t>(per week)</w:t>
            </w:r>
          </w:p>
        </w:tc>
        <w:tc>
          <w:tcPr>
            <w:tcW w:w="3321" w:type="dxa"/>
          </w:tcPr>
          <w:p w:rsidR="00087425" w:rsidRPr="0074308E" w:rsidRDefault="00C02A45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Duration</w:t>
            </w:r>
          </w:p>
        </w:tc>
      </w:tr>
      <w:tr w:rsidR="00087425" w:rsidRPr="0074308E" w:rsidTr="00087425">
        <w:tc>
          <w:tcPr>
            <w:tcW w:w="3320" w:type="dxa"/>
          </w:tcPr>
          <w:p w:rsidR="00087425" w:rsidRPr="0074308E" w:rsidRDefault="006A1BC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Create product </w:t>
            </w:r>
            <w:r w:rsidR="00561D4D">
              <w:rPr>
                <w:rFonts w:cs="Times New Roman"/>
              </w:rPr>
              <w:t>description</w:t>
            </w:r>
          </w:p>
        </w:tc>
        <w:tc>
          <w:tcPr>
            <w:tcW w:w="3321" w:type="dxa"/>
          </w:tcPr>
          <w:p w:rsidR="00087425" w:rsidRPr="0074308E" w:rsidRDefault="00E45674" w:rsidP="00E45674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3321" w:type="dxa"/>
          </w:tcPr>
          <w:p w:rsidR="00087425" w:rsidRPr="0074308E" w:rsidRDefault="00E2427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8606DB">
              <w:rPr>
                <w:rFonts w:cs="Times New Roman"/>
              </w:rPr>
              <w:t>0</w:t>
            </w:r>
            <w:r w:rsidR="00E45674">
              <w:rPr>
                <w:rFonts w:cs="Times New Roman"/>
              </w:rPr>
              <w:t xml:space="preserve"> min</w:t>
            </w:r>
          </w:p>
        </w:tc>
      </w:tr>
      <w:tr w:rsidR="00087425" w:rsidRPr="0074308E" w:rsidTr="00087425">
        <w:tc>
          <w:tcPr>
            <w:tcW w:w="3320" w:type="dxa"/>
          </w:tcPr>
          <w:p w:rsidR="00087425" w:rsidRPr="0074308E" w:rsidRDefault="006A1BC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Interact with customers</w:t>
            </w:r>
          </w:p>
        </w:tc>
        <w:tc>
          <w:tcPr>
            <w:tcW w:w="3321" w:type="dxa"/>
          </w:tcPr>
          <w:p w:rsidR="00087425" w:rsidRPr="0074308E" w:rsidRDefault="00E4567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30</w:t>
            </w:r>
          </w:p>
        </w:tc>
        <w:tc>
          <w:tcPr>
            <w:tcW w:w="3321" w:type="dxa"/>
          </w:tcPr>
          <w:p w:rsidR="00087425" w:rsidRPr="0074308E" w:rsidRDefault="00E4567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15 min</w:t>
            </w:r>
          </w:p>
        </w:tc>
      </w:tr>
      <w:tr w:rsidR="001775B1" w:rsidRPr="0074308E" w:rsidTr="00087425">
        <w:tc>
          <w:tcPr>
            <w:tcW w:w="3320" w:type="dxa"/>
          </w:tcPr>
          <w:p w:rsidR="001775B1" w:rsidRDefault="001775B1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See what customers search for the most</w:t>
            </w:r>
          </w:p>
        </w:tc>
        <w:tc>
          <w:tcPr>
            <w:tcW w:w="3321" w:type="dxa"/>
          </w:tcPr>
          <w:p w:rsidR="001775B1" w:rsidRPr="0074308E" w:rsidRDefault="00E4567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321" w:type="dxa"/>
          </w:tcPr>
          <w:p w:rsidR="001775B1" w:rsidRPr="0074308E" w:rsidRDefault="00E4567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</w:tr>
      <w:tr w:rsidR="00F70DBE" w:rsidRPr="0074308E" w:rsidTr="00087425">
        <w:tc>
          <w:tcPr>
            <w:tcW w:w="3320" w:type="dxa"/>
          </w:tcPr>
          <w:p w:rsidR="00F70DBE" w:rsidRDefault="00F70DB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Change comment section availability of user’s own products</w:t>
            </w:r>
          </w:p>
        </w:tc>
        <w:tc>
          <w:tcPr>
            <w:tcW w:w="3321" w:type="dxa"/>
          </w:tcPr>
          <w:p w:rsidR="00F70DBE" w:rsidRDefault="0010354C" w:rsidP="0010354C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3321" w:type="dxa"/>
          </w:tcPr>
          <w:p w:rsidR="00F70DBE" w:rsidRDefault="0010354C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 min</w:t>
            </w:r>
          </w:p>
        </w:tc>
      </w:tr>
    </w:tbl>
    <w:p w:rsidR="00C93971" w:rsidRPr="0074308E" w:rsidRDefault="00C93971" w:rsidP="0074308E">
      <w:pPr>
        <w:spacing w:line="360" w:lineRule="auto"/>
        <w:rPr>
          <w:rFonts w:cs="Times New Roman"/>
        </w:rPr>
      </w:pPr>
    </w:p>
    <w:p w:rsidR="00C93971" w:rsidRPr="0074308E" w:rsidRDefault="007D551F" w:rsidP="00414575">
      <w:pPr>
        <w:pStyle w:val="Heading3"/>
      </w:pPr>
      <w:bookmarkStart w:id="41" w:name="_Toc4064789"/>
      <w:r>
        <w:t xml:space="preserve">2.4.5 </w:t>
      </w:r>
      <w:r w:rsidR="00C93971" w:rsidRPr="0074308E">
        <w:t>Problems and unexploited opportunities</w:t>
      </w:r>
      <w:bookmarkEnd w:id="41"/>
    </w:p>
    <w:p w:rsidR="00460010" w:rsidRDefault="00CE49C1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Users should be informed about any new reviews or purchases made on their products.</w:t>
      </w:r>
    </w:p>
    <w:p w:rsidR="00E81E9E" w:rsidRDefault="00E81E9E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User search statistics might be confusing</w:t>
      </w:r>
      <w:r w:rsidR="00684762">
        <w:rPr>
          <w:rFonts w:cs="Times New Roman"/>
        </w:rPr>
        <w:t>.</w:t>
      </w:r>
    </w:p>
    <w:p w:rsidR="00684762" w:rsidRPr="0074308E" w:rsidRDefault="00684762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User reviews might be unnecessary.</w:t>
      </w:r>
    </w:p>
    <w:p w:rsidR="000C2EBB" w:rsidRPr="0074308E" w:rsidRDefault="007D551F" w:rsidP="00414575">
      <w:pPr>
        <w:pStyle w:val="Heading3"/>
      </w:pPr>
      <w:bookmarkStart w:id="42" w:name="_Toc4064790"/>
      <w:r>
        <w:t xml:space="preserve">2.4.6 </w:t>
      </w:r>
      <w:r w:rsidR="000C2EBB" w:rsidRPr="0074308E">
        <w:t>Vision of improved interaction design</w:t>
      </w:r>
      <w:bookmarkEnd w:id="42"/>
    </w:p>
    <w:p w:rsidR="000332CB" w:rsidRDefault="00AC05F6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Add a new section in user’s notifications for their products</w:t>
      </w:r>
      <w:r w:rsidR="000332CB">
        <w:rPr>
          <w:rFonts w:cs="Times New Roman"/>
        </w:rPr>
        <w:t>.</w:t>
      </w:r>
    </w:p>
    <w:p w:rsidR="00684762" w:rsidRDefault="00684762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Categorize user search statistics by game genre.</w:t>
      </w:r>
    </w:p>
    <w:p w:rsidR="00684762" w:rsidRPr="0074308E" w:rsidRDefault="00684762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Allow users to turn off the comment section of their products</w:t>
      </w:r>
      <w:r w:rsidR="00F70DBE">
        <w:rPr>
          <w:rFonts w:cs="Times New Roman"/>
        </w:rPr>
        <w:t>.</w:t>
      </w:r>
    </w:p>
    <w:p w:rsidR="00C93971" w:rsidRPr="0074308E" w:rsidRDefault="007D551F" w:rsidP="00414575">
      <w:pPr>
        <w:pStyle w:val="Heading3"/>
      </w:pPr>
      <w:bookmarkStart w:id="43" w:name="_Toc4064791"/>
      <w:r>
        <w:t xml:space="preserve">2.4.7 </w:t>
      </w:r>
      <w:r w:rsidR="00C93971" w:rsidRPr="0074308E">
        <w:t>Usability goals for the essential computerized tasks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4C0384" w:rsidRPr="0074308E" w:rsidTr="004C0384">
        <w:tc>
          <w:tcPr>
            <w:tcW w:w="2490" w:type="dxa"/>
          </w:tcPr>
          <w:p w:rsidR="004C0384" w:rsidRPr="0074308E" w:rsidRDefault="004C0384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2490" w:type="dxa"/>
          </w:tcPr>
          <w:p w:rsidR="004C0384" w:rsidRPr="0074308E" w:rsidRDefault="004C0384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Goal</w:t>
            </w:r>
          </w:p>
        </w:tc>
        <w:tc>
          <w:tcPr>
            <w:tcW w:w="2491" w:type="dxa"/>
          </w:tcPr>
          <w:p w:rsidR="004C0384" w:rsidRPr="0074308E" w:rsidRDefault="004C0384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Limited use</w:t>
            </w:r>
          </w:p>
        </w:tc>
        <w:tc>
          <w:tcPr>
            <w:tcW w:w="2491" w:type="dxa"/>
          </w:tcPr>
          <w:p w:rsidR="004C0384" w:rsidRPr="0074308E" w:rsidRDefault="004C0384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Full use</w:t>
            </w:r>
          </w:p>
        </w:tc>
      </w:tr>
      <w:tr w:rsidR="004C0384" w:rsidRPr="0074308E" w:rsidTr="004C0384">
        <w:tc>
          <w:tcPr>
            <w:tcW w:w="2490" w:type="dxa"/>
          </w:tcPr>
          <w:p w:rsidR="004C0384" w:rsidRPr="0074308E" w:rsidRDefault="00D4516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Create product page</w:t>
            </w:r>
          </w:p>
        </w:tc>
        <w:tc>
          <w:tcPr>
            <w:tcW w:w="2490" w:type="dxa"/>
          </w:tcPr>
          <w:p w:rsidR="004C0384" w:rsidRPr="0074308E" w:rsidRDefault="002E449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Effectiveness</w:t>
            </w:r>
          </w:p>
        </w:tc>
        <w:tc>
          <w:tcPr>
            <w:tcW w:w="2491" w:type="dxa"/>
          </w:tcPr>
          <w:p w:rsidR="004C0384" w:rsidRPr="0074308E" w:rsidRDefault="004926E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 min</w:t>
            </w:r>
          </w:p>
        </w:tc>
        <w:tc>
          <w:tcPr>
            <w:tcW w:w="2491" w:type="dxa"/>
          </w:tcPr>
          <w:p w:rsidR="004C0384" w:rsidRPr="0074308E" w:rsidRDefault="004926E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5 min</w:t>
            </w:r>
          </w:p>
        </w:tc>
      </w:tr>
      <w:tr w:rsidR="004C0384" w:rsidRPr="0074308E" w:rsidTr="004C0384">
        <w:tc>
          <w:tcPr>
            <w:tcW w:w="2490" w:type="dxa"/>
          </w:tcPr>
          <w:p w:rsidR="004C0384" w:rsidRPr="0074308E" w:rsidRDefault="00D45164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Interact with customers</w:t>
            </w:r>
          </w:p>
        </w:tc>
        <w:tc>
          <w:tcPr>
            <w:tcW w:w="2490" w:type="dxa"/>
          </w:tcPr>
          <w:p w:rsidR="004C0384" w:rsidRPr="0074308E" w:rsidRDefault="002E449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Efficiency</w:t>
            </w:r>
          </w:p>
        </w:tc>
        <w:tc>
          <w:tcPr>
            <w:tcW w:w="2491" w:type="dxa"/>
          </w:tcPr>
          <w:p w:rsidR="004C0384" w:rsidRPr="0074308E" w:rsidRDefault="00460010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  <w:tc>
          <w:tcPr>
            <w:tcW w:w="2491" w:type="dxa"/>
          </w:tcPr>
          <w:p w:rsidR="004C0384" w:rsidRPr="0074308E" w:rsidRDefault="00460010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 min</w:t>
            </w:r>
          </w:p>
        </w:tc>
      </w:tr>
      <w:tr w:rsidR="00D45164" w:rsidRPr="0074308E" w:rsidTr="004C0384">
        <w:tc>
          <w:tcPr>
            <w:tcW w:w="2490" w:type="dxa"/>
          </w:tcPr>
          <w:p w:rsidR="00D45164" w:rsidRDefault="00D45164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See what customers search for the most</w:t>
            </w:r>
          </w:p>
        </w:tc>
        <w:tc>
          <w:tcPr>
            <w:tcW w:w="2490" w:type="dxa"/>
          </w:tcPr>
          <w:p w:rsidR="00D45164" w:rsidRPr="0074308E" w:rsidRDefault="002E449E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Learnability</w:t>
            </w:r>
          </w:p>
        </w:tc>
        <w:tc>
          <w:tcPr>
            <w:tcW w:w="2491" w:type="dxa"/>
          </w:tcPr>
          <w:p w:rsidR="00D45164" w:rsidRPr="0074308E" w:rsidRDefault="00E218F5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0.5 min</w:t>
            </w:r>
          </w:p>
        </w:tc>
        <w:tc>
          <w:tcPr>
            <w:tcW w:w="2491" w:type="dxa"/>
          </w:tcPr>
          <w:p w:rsidR="00D45164" w:rsidRPr="0074308E" w:rsidRDefault="00460948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0.5 min</w:t>
            </w:r>
          </w:p>
        </w:tc>
      </w:tr>
      <w:tr w:rsidR="00A23FC3" w:rsidRPr="0074308E" w:rsidTr="004C0384">
        <w:tc>
          <w:tcPr>
            <w:tcW w:w="2490" w:type="dxa"/>
          </w:tcPr>
          <w:p w:rsidR="00A23FC3" w:rsidRDefault="00A23FC3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Change comment section availability of user’s own products</w:t>
            </w:r>
          </w:p>
        </w:tc>
        <w:tc>
          <w:tcPr>
            <w:tcW w:w="2490" w:type="dxa"/>
          </w:tcPr>
          <w:p w:rsidR="00A23FC3" w:rsidRDefault="00012EAC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Learnability</w:t>
            </w:r>
          </w:p>
        </w:tc>
        <w:tc>
          <w:tcPr>
            <w:tcW w:w="2491" w:type="dxa"/>
          </w:tcPr>
          <w:p w:rsidR="00A23FC3" w:rsidRDefault="00012EAC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0.5 min</w:t>
            </w:r>
          </w:p>
        </w:tc>
        <w:tc>
          <w:tcPr>
            <w:tcW w:w="2491" w:type="dxa"/>
          </w:tcPr>
          <w:p w:rsidR="00A23FC3" w:rsidRDefault="00012EAC" w:rsidP="00D45164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0.5 min</w:t>
            </w:r>
          </w:p>
        </w:tc>
      </w:tr>
    </w:tbl>
    <w:p w:rsidR="00C93971" w:rsidRPr="0074308E" w:rsidRDefault="00C93971" w:rsidP="0074308E">
      <w:pPr>
        <w:spacing w:line="360" w:lineRule="auto"/>
        <w:rPr>
          <w:rFonts w:cs="Times New Roman"/>
        </w:rPr>
      </w:pPr>
    </w:p>
    <w:p w:rsidR="00842BB5" w:rsidRPr="0074308E" w:rsidRDefault="002F7791" w:rsidP="004C2AD4">
      <w:pPr>
        <w:pStyle w:val="Heading2"/>
      </w:pPr>
      <w:bookmarkStart w:id="44" w:name="_Toc2787441"/>
      <w:bookmarkStart w:id="45" w:name="_Toc4064792"/>
      <w:r>
        <w:lastRenderedPageBreak/>
        <w:t>F</w:t>
      </w:r>
      <w:r w:rsidR="007A0391" w:rsidRPr="0074308E">
        <w:t>ourth</w:t>
      </w:r>
      <w:r w:rsidR="00842BB5" w:rsidRPr="0074308E">
        <w:t xml:space="preserve"> user group (</w:t>
      </w:r>
      <w:r w:rsidR="00F058EC" w:rsidRPr="0074308E">
        <w:t>Administrators</w:t>
      </w:r>
      <w:r w:rsidR="00842BB5" w:rsidRPr="0074308E">
        <w:t>)</w:t>
      </w:r>
      <w:bookmarkEnd w:id="44"/>
      <w:bookmarkEnd w:id="45"/>
    </w:p>
    <w:p w:rsidR="00842BB5" w:rsidRPr="0074308E" w:rsidRDefault="00842BB5" w:rsidP="0074308E">
      <w:pPr>
        <w:spacing w:line="360" w:lineRule="auto"/>
        <w:rPr>
          <w:rFonts w:cs="Times New Roman"/>
        </w:rPr>
      </w:pPr>
    </w:p>
    <w:p w:rsidR="00842BB5" w:rsidRPr="0074308E" w:rsidRDefault="007D551F" w:rsidP="00414575">
      <w:pPr>
        <w:pStyle w:val="Heading3"/>
      </w:pPr>
      <w:bookmarkStart w:id="46" w:name="_Toc4064793"/>
      <w:r>
        <w:t xml:space="preserve">2.5.1 </w:t>
      </w:r>
      <w:r w:rsidR="00842BB5" w:rsidRPr="0074308E">
        <w:t>Project objectives</w:t>
      </w:r>
      <w:bookmarkEnd w:id="46"/>
    </w:p>
    <w:p w:rsidR="009D4D3E" w:rsidRPr="0074308E" w:rsidRDefault="004540F3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Should be able to see</w:t>
      </w:r>
      <w:r w:rsidR="00F058EC" w:rsidRPr="0074308E">
        <w:rPr>
          <w:rFonts w:cs="Times New Roman"/>
        </w:rPr>
        <w:t xml:space="preserve"> all available functions of the site.</w:t>
      </w:r>
    </w:p>
    <w:p w:rsidR="00842BB5" w:rsidRPr="0074308E" w:rsidRDefault="004540F3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Must be able</w:t>
      </w:r>
      <w:r w:rsidR="00F058EC" w:rsidRPr="0074308E">
        <w:rPr>
          <w:rFonts w:cs="Times New Roman"/>
        </w:rPr>
        <w:t xml:space="preserve"> to detect </w:t>
      </w:r>
      <w:r w:rsidRPr="0074308E">
        <w:rPr>
          <w:rFonts w:cs="Times New Roman"/>
        </w:rPr>
        <w:t xml:space="preserve">and solve </w:t>
      </w:r>
      <w:r w:rsidR="00F058EC" w:rsidRPr="0074308E">
        <w:rPr>
          <w:rFonts w:cs="Times New Roman"/>
        </w:rPr>
        <w:t>problems.</w:t>
      </w:r>
    </w:p>
    <w:p w:rsidR="00F058EC" w:rsidRDefault="00F058EC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 xml:space="preserve">Administrators should have </w:t>
      </w:r>
      <w:r w:rsidR="004540F3" w:rsidRPr="0074308E">
        <w:rPr>
          <w:rFonts w:cs="Times New Roman"/>
        </w:rPr>
        <w:t xml:space="preserve">effective </w:t>
      </w:r>
      <w:r w:rsidRPr="0074308E">
        <w:rPr>
          <w:rFonts w:cs="Times New Roman"/>
        </w:rPr>
        <w:t>system of reviewing new products.</w:t>
      </w:r>
    </w:p>
    <w:p w:rsidR="00072202" w:rsidRPr="0074308E" w:rsidRDefault="00072202" w:rsidP="0074308E">
      <w:pPr>
        <w:spacing w:line="360" w:lineRule="auto"/>
        <w:rPr>
          <w:rFonts w:cs="Times New Roman"/>
          <w:sz w:val="22"/>
        </w:rPr>
      </w:pPr>
      <w:r>
        <w:rPr>
          <w:rFonts w:cs="Times New Roman"/>
          <w:sz w:val="22"/>
        </w:rPr>
        <w:t xml:space="preserve">Should be able to provide support </w:t>
      </w:r>
      <w:r w:rsidR="0046018B">
        <w:rPr>
          <w:rFonts w:cs="Times New Roman"/>
          <w:sz w:val="22"/>
        </w:rPr>
        <w:t>to users</w:t>
      </w:r>
      <w:r w:rsidR="00DF1673">
        <w:rPr>
          <w:rFonts w:cs="Times New Roman"/>
          <w:sz w:val="22"/>
        </w:rPr>
        <w:t>.</w:t>
      </w:r>
    </w:p>
    <w:p w:rsidR="00842BB5" w:rsidRPr="0074308E" w:rsidRDefault="007D551F" w:rsidP="00414575">
      <w:pPr>
        <w:pStyle w:val="Heading3"/>
      </w:pPr>
      <w:bookmarkStart w:id="47" w:name="_Toc4064794"/>
      <w:r>
        <w:t xml:space="preserve">2.5.2 </w:t>
      </w:r>
      <w:r w:rsidR="00842BB5" w:rsidRPr="0074308E">
        <w:t>User characteristics</w:t>
      </w:r>
      <w:bookmarkEnd w:id="47"/>
    </w:p>
    <w:p w:rsidR="00F058EC" w:rsidRDefault="00F058EC" w:rsidP="00E45674">
      <w:pPr>
        <w:pStyle w:val="ListParagraph"/>
        <w:numPr>
          <w:ilvl w:val="0"/>
          <w:numId w:val="7"/>
        </w:numPr>
        <w:spacing w:line="360" w:lineRule="auto"/>
        <w:rPr>
          <w:rFonts w:cs="Times New Roman"/>
        </w:rPr>
      </w:pPr>
      <w:r w:rsidRPr="00E45674">
        <w:rPr>
          <w:rFonts w:cs="Times New Roman"/>
        </w:rPr>
        <w:t>Administrators need to have knowledge of computers and networks.</w:t>
      </w:r>
    </w:p>
    <w:p w:rsidR="00DF1673" w:rsidRPr="00DF1673" w:rsidRDefault="00DF1673" w:rsidP="00DF1673">
      <w:pPr>
        <w:pStyle w:val="ListParagraph"/>
        <w:numPr>
          <w:ilvl w:val="0"/>
          <w:numId w:val="7"/>
        </w:numPr>
        <w:spacing w:line="360" w:lineRule="auto"/>
        <w:rPr>
          <w:rFonts w:cs="Times New Roman"/>
        </w:rPr>
      </w:pPr>
      <w:r>
        <w:rPr>
          <w:rFonts w:cs="Times New Roman"/>
        </w:rPr>
        <w:t>Need to be ready to resolve conflicts</w:t>
      </w:r>
    </w:p>
    <w:p w:rsidR="00842BB5" w:rsidRPr="0074308E" w:rsidRDefault="007D551F" w:rsidP="00414575">
      <w:pPr>
        <w:pStyle w:val="Heading3"/>
      </w:pPr>
      <w:bookmarkStart w:id="48" w:name="_Toc4064795"/>
      <w:r>
        <w:t xml:space="preserve">2.5.3 </w:t>
      </w:r>
      <w:r w:rsidR="00842BB5" w:rsidRPr="0074308E">
        <w:t>User types</w:t>
      </w:r>
      <w:bookmarkEnd w:id="48"/>
    </w:p>
    <w:p w:rsidR="00842BB5" w:rsidRPr="0074308E" w:rsidRDefault="00F058EC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Experienced users.</w:t>
      </w:r>
    </w:p>
    <w:p w:rsidR="00842BB5" w:rsidRPr="0074308E" w:rsidRDefault="007D551F" w:rsidP="00414575">
      <w:pPr>
        <w:pStyle w:val="Heading3"/>
      </w:pPr>
      <w:bookmarkStart w:id="49" w:name="_Toc4064796"/>
      <w:r>
        <w:t xml:space="preserve">2.5.4 </w:t>
      </w:r>
      <w:r w:rsidR="00842BB5" w:rsidRPr="0074308E">
        <w:t>Computerized tasks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C02A45" w:rsidRPr="0074308E" w:rsidTr="00C02A45">
        <w:tc>
          <w:tcPr>
            <w:tcW w:w="3320" w:type="dxa"/>
          </w:tcPr>
          <w:p w:rsidR="00C02A45" w:rsidRPr="0074308E" w:rsidRDefault="00C02A45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3321" w:type="dxa"/>
          </w:tcPr>
          <w:p w:rsidR="00C02A45" w:rsidRPr="0074308E" w:rsidRDefault="00C02A45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Frequency</w:t>
            </w:r>
            <w:r w:rsidR="00DE6A4B">
              <w:rPr>
                <w:rFonts w:cs="Times New Roman"/>
                <w:b/>
                <w:sz w:val="28"/>
              </w:rPr>
              <w:t>(per week)</w:t>
            </w:r>
          </w:p>
        </w:tc>
        <w:tc>
          <w:tcPr>
            <w:tcW w:w="3321" w:type="dxa"/>
          </w:tcPr>
          <w:p w:rsidR="00C02A45" w:rsidRPr="0074308E" w:rsidRDefault="00C02A45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Duration</w:t>
            </w:r>
          </w:p>
        </w:tc>
      </w:tr>
      <w:tr w:rsidR="00C02A45" w:rsidRPr="0074308E" w:rsidTr="00C02A45">
        <w:tc>
          <w:tcPr>
            <w:tcW w:w="3320" w:type="dxa"/>
          </w:tcPr>
          <w:p w:rsidR="00C02A45" w:rsidRPr="0074308E" w:rsidRDefault="003C76C0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Review new products</w:t>
            </w:r>
          </w:p>
        </w:tc>
        <w:tc>
          <w:tcPr>
            <w:tcW w:w="3321" w:type="dxa"/>
          </w:tcPr>
          <w:p w:rsidR="00C02A45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321" w:type="dxa"/>
          </w:tcPr>
          <w:p w:rsidR="00C02A45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30 min</w:t>
            </w:r>
          </w:p>
        </w:tc>
      </w:tr>
      <w:tr w:rsidR="00C02A45" w:rsidRPr="0074308E" w:rsidTr="00C02A45">
        <w:tc>
          <w:tcPr>
            <w:tcW w:w="3320" w:type="dxa"/>
          </w:tcPr>
          <w:p w:rsidR="00C02A45" w:rsidRPr="0074308E" w:rsidRDefault="004D4776" w:rsidP="004D4776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Modify users accounts</w:t>
            </w:r>
            <w:r w:rsidR="00997624">
              <w:rPr>
                <w:rFonts w:cs="Times New Roman"/>
              </w:rPr>
              <w:t xml:space="preserve"> permissions</w:t>
            </w:r>
          </w:p>
        </w:tc>
        <w:tc>
          <w:tcPr>
            <w:tcW w:w="3321" w:type="dxa"/>
          </w:tcPr>
          <w:p w:rsidR="00C02A45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30</w:t>
            </w:r>
          </w:p>
        </w:tc>
        <w:tc>
          <w:tcPr>
            <w:tcW w:w="3321" w:type="dxa"/>
          </w:tcPr>
          <w:p w:rsidR="00C02A45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 min</w:t>
            </w:r>
          </w:p>
        </w:tc>
      </w:tr>
      <w:tr w:rsidR="004D4776" w:rsidRPr="0074308E" w:rsidTr="00C02A45">
        <w:tc>
          <w:tcPr>
            <w:tcW w:w="3320" w:type="dxa"/>
          </w:tcPr>
          <w:p w:rsidR="004D4776" w:rsidRDefault="009811A2" w:rsidP="004D4776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Modify messages and permissions in various communities</w:t>
            </w:r>
          </w:p>
        </w:tc>
        <w:tc>
          <w:tcPr>
            <w:tcW w:w="3321" w:type="dxa"/>
          </w:tcPr>
          <w:p w:rsidR="004D4776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</w:tc>
        <w:tc>
          <w:tcPr>
            <w:tcW w:w="3321" w:type="dxa"/>
          </w:tcPr>
          <w:p w:rsidR="004D4776" w:rsidRPr="0074308E" w:rsidRDefault="00DE6A4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</w:tr>
      <w:tr w:rsidR="00D27B85" w:rsidRPr="0074308E" w:rsidTr="00C02A45">
        <w:tc>
          <w:tcPr>
            <w:tcW w:w="3320" w:type="dxa"/>
          </w:tcPr>
          <w:p w:rsidR="00D27B85" w:rsidRDefault="00D27B85" w:rsidP="00D27B85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Provide customer support</w:t>
            </w:r>
          </w:p>
        </w:tc>
        <w:tc>
          <w:tcPr>
            <w:tcW w:w="3321" w:type="dxa"/>
          </w:tcPr>
          <w:p w:rsidR="00D27B85" w:rsidRDefault="0010354C" w:rsidP="00D27B85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30</w:t>
            </w:r>
          </w:p>
        </w:tc>
        <w:tc>
          <w:tcPr>
            <w:tcW w:w="3321" w:type="dxa"/>
          </w:tcPr>
          <w:p w:rsidR="00D27B85" w:rsidRDefault="0010354C" w:rsidP="00D27B85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10 min</w:t>
            </w:r>
          </w:p>
        </w:tc>
      </w:tr>
    </w:tbl>
    <w:p w:rsidR="00F058EC" w:rsidRPr="0074308E" w:rsidRDefault="00F058EC" w:rsidP="0074308E">
      <w:pPr>
        <w:spacing w:line="360" w:lineRule="auto"/>
        <w:rPr>
          <w:rFonts w:cs="Times New Roman"/>
        </w:rPr>
      </w:pPr>
    </w:p>
    <w:p w:rsidR="00842BB5" w:rsidRPr="0074308E" w:rsidRDefault="007D551F" w:rsidP="00414575">
      <w:pPr>
        <w:pStyle w:val="Heading3"/>
      </w:pPr>
      <w:bookmarkStart w:id="50" w:name="_Toc4064797"/>
      <w:r>
        <w:t xml:space="preserve">2.5.5 </w:t>
      </w:r>
      <w:r w:rsidR="00F058EC" w:rsidRPr="0074308E">
        <w:t>Problems and unexploited opportunities</w:t>
      </w:r>
      <w:bookmarkEnd w:id="50"/>
    </w:p>
    <w:p w:rsidR="00F058EC" w:rsidRPr="0074308E" w:rsidRDefault="002B130B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Dangers to the system and servers from hackers.</w:t>
      </w:r>
    </w:p>
    <w:p w:rsidR="002B130B" w:rsidRDefault="002B130B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Buyer information can be compromised.</w:t>
      </w:r>
    </w:p>
    <w:p w:rsidR="00886962" w:rsidRPr="0074308E" w:rsidRDefault="00886962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Possible misinformation about the provided product to the customers.</w:t>
      </w:r>
    </w:p>
    <w:p w:rsidR="006D344D" w:rsidRDefault="006D344D" w:rsidP="0074308E">
      <w:pPr>
        <w:spacing w:line="360" w:lineRule="auto"/>
        <w:rPr>
          <w:rFonts w:cs="Times New Roman"/>
        </w:rPr>
      </w:pPr>
      <w:r w:rsidRPr="0074308E">
        <w:rPr>
          <w:rFonts w:cs="Times New Roman"/>
        </w:rPr>
        <w:t>Products provided by the users can include malicious programs.</w:t>
      </w:r>
    </w:p>
    <w:p w:rsidR="005B2894" w:rsidRDefault="005B2894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Comment section might have users who spam or leave inappropriate messages.</w:t>
      </w:r>
    </w:p>
    <w:p w:rsidR="00DE42C9" w:rsidRDefault="00DE42C9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Users might request a refund.</w:t>
      </w:r>
    </w:p>
    <w:p w:rsidR="00DE42C9" w:rsidRPr="005B2894" w:rsidRDefault="00DE42C9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Comments might be filled with repeating questions or problems.</w:t>
      </w:r>
    </w:p>
    <w:p w:rsidR="00842BB5" w:rsidRPr="0074308E" w:rsidRDefault="007D551F" w:rsidP="00414575">
      <w:pPr>
        <w:pStyle w:val="Heading3"/>
      </w:pPr>
      <w:bookmarkStart w:id="51" w:name="_Toc4064798"/>
      <w:r>
        <w:t xml:space="preserve">2.5.6 </w:t>
      </w:r>
      <w:r w:rsidR="00842BB5" w:rsidRPr="0074308E">
        <w:t>Vision of improved interaction design</w:t>
      </w:r>
      <w:bookmarkEnd w:id="51"/>
    </w:p>
    <w:p w:rsidR="003057B5" w:rsidRDefault="005B2894" w:rsidP="0074308E">
      <w:pPr>
        <w:spacing w:line="360" w:lineRule="auto"/>
        <w:rPr>
          <w:rFonts w:cs="Times New Roman"/>
        </w:rPr>
      </w:pPr>
      <w:r>
        <w:rPr>
          <w:rFonts w:cs="Times New Roman"/>
        </w:rPr>
        <w:t>Improve the defense of the system with trusted third-party software</w:t>
      </w:r>
      <w:r w:rsidR="007B40E6">
        <w:rPr>
          <w:rFonts w:cs="Times New Roman"/>
        </w:rPr>
        <w:t>.</w:t>
      </w:r>
    </w:p>
    <w:p w:rsidR="00842BB5" w:rsidRDefault="005B2894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</w:rPr>
        <w:t xml:space="preserve"> </w:t>
      </w:r>
      <w:r w:rsidR="007B40E6">
        <w:rPr>
          <w:rFonts w:cs="Times New Roman"/>
          <w:szCs w:val="24"/>
        </w:rPr>
        <w:t>Add alternative payment methods that do not require direct credit card info.</w:t>
      </w:r>
    </w:p>
    <w:p w:rsidR="00DE42C9" w:rsidRDefault="007B40E6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new products</w:t>
      </w:r>
      <w:r w:rsidR="0065231C">
        <w:rPr>
          <w:rFonts w:cs="Times New Roman"/>
          <w:szCs w:val="24"/>
        </w:rPr>
        <w:t xml:space="preserve"> decreasingly</w:t>
      </w:r>
      <w:r>
        <w:rPr>
          <w:rFonts w:cs="Times New Roman"/>
          <w:szCs w:val="24"/>
        </w:rPr>
        <w:t xml:space="preserve"> by the </w:t>
      </w:r>
      <w:r w:rsidR="0065231C">
        <w:rPr>
          <w:rFonts w:cs="Times New Roman"/>
          <w:szCs w:val="24"/>
        </w:rPr>
        <w:t>date they are uploaded</w:t>
      </w:r>
      <w:r>
        <w:rPr>
          <w:rFonts w:cs="Times New Roman"/>
          <w:szCs w:val="24"/>
        </w:rPr>
        <w:t xml:space="preserve"> in a new section</w:t>
      </w:r>
      <w:r w:rsidR="0054509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so admins could review them. Reviewed products go into the market.</w:t>
      </w:r>
    </w:p>
    <w:p w:rsidR="008756EF" w:rsidRDefault="008756EF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Provide user support on getting the money back from the seller.</w:t>
      </w:r>
    </w:p>
    <w:p w:rsidR="008756EF" w:rsidRPr="007B40E6" w:rsidRDefault="008756EF" w:rsidP="007430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Introduce the Frequently Asked Questions (FAQ). Link every repeating question to where they were answered and block further commenting on th</w:t>
      </w:r>
      <w:r w:rsidR="009D1B4E">
        <w:rPr>
          <w:rFonts w:cs="Times New Roman"/>
          <w:szCs w:val="24"/>
        </w:rPr>
        <w:t>e repeating</w:t>
      </w:r>
      <w:r>
        <w:rPr>
          <w:rFonts w:cs="Times New Roman"/>
          <w:szCs w:val="24"/>
        </w:rPr>
        <w:t xml:space="preserve"> question</w:t>
      </w:r>
      <w:r w:rsidR="009D1B4E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.</w:t>
      </w:r>
    </w:p>
    <w:p w:rsidR="00842BB5" w:rsidRPr="0074308E" w:rsidRDefault="007D551F" w:rsidP="00414575">
      <w:pPr>
        <w:pStyle w:val="Heading3"/>
      </w:pPr>
      <w:bookmarkStart w:id="52" w:name="_Toc4064799"/>
      <w:r>
        <w:t xml:space="preserve">2.5.7 </w:t>
      </w:r>
      <w:r w:rsidR="00842BB5" w:rsidRPr="0074308E">
        <w:t>Usability goals for the essential computerized tasks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375B13" w:rsidRPr="0074308E" w:rsidTr="00375B13">
        <w:tc>
          <w:tcPr>
            <w:tcW w:w="2490" w:type="dxa"/>
          </w:tcPr>
          <w:p w:rsidR="00375B13" w:rsidRPr="0074308E" w:rsidRDefault="00375B1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Task</w:t>
            </w:r>
          </w:p>
        </w:tc>
        <w:tc>
          <w:tcPr>
            <w:tcW w:w="2490" w:type="dxa"/>
          </w:tcPr>
          <w:p w:rsidR="00375B13" w:rsidRPr="0074308E" w:rsidRDefault="00375B1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Goal</w:t>
            </w:r>
          </w:p>
        </w:tc>
        <w:tc>
          <w:tcPr>
            <w:tcW w:w="2491" w:type="dxa"/>
          </w:tcPr>
          <w:p w:rsidR="00375B13" w:rsidRPr="0074308E" w:rsidRDefault="00375B1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Limited use</w:t>
            </w:r>
          </w:p>
        </w:tc>
        <w:tc>
          <w:tcPr>
            <w:tcW w:w="2491" w:type="dxa"/>
          </w:tcPr>
          <w:p w:rsidR="00375B13" w:rsidRPr="0074308E" w:rsidRDefault="00375B13" w:rsidP="0074308E">
            <w:pPr>
              <w:spacing w:line="360" w:lineRule="auto"/>
              <w:rPr>
                <w:rFonts w:cs="Times New Roman"/>
                <w:b/>
                <w:sz w:val="28"/>
              </w:rPr>
            </w:pPr>
            <w:r w:rsidRPr="0074308E">
              <w:rPr>
                <w:rFonts w:cs="Times New Roman"/>
                <w:b/>
                <w:sz w:val="28"/>
              </w:rPr>
              <w:t>Full use</w:t>
            </w:r>
          </w:p>
        </w:tc>
      </w:tr>
      <w:tr w:rsidR="00375B13" w:rsidRPr="0074308E" w:rsidTr="00375B13">
        <w:tc>
          <w:tcPr>
            <w:tcW w:w="2490" w:type="dxa"/>
          </w:tcPr>
          <w:p w:rsidR="00375B13" w:rsidRPr="0074308E" w:rsidRDefault="009811A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Review new products</w:t>
            </w:r>
          </w:p>
        </w:tc>
        <w:tc>
          <w:tcPr>
            <w:tcW w:w="2490" w:type="dxa"/>
          </w:tcPr>
          <w:p w:rsidR="00375B13" w:rsidRPr="0074308E" w:rsidRDefault="00650342" w:rsidP="00D45E49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Learn</w:t>
            </w:r>
            <w:r w:rsidR="00DE5B6B">
              <w:rPr>
                <w:rFonts w:cs="Times New Roman"/>
              </w:rPr>
              <w:t>a</w:t>
            </w:r>
            <w:r>
              <w:rPr>
                <w:rFonts w:cs="Times New Roman"/>
              </w:rPr>
              <w:t>bility</w:t>
            </w:r>
          </w:p>
        </w:tc>
        <w:tc>
          <w:tcPr>
            <w:tcW w:w="2491" w:type="dxa"/>
          </w:tcPr>
          <w:p w:rsidR="00375B13" w:rsidRPr="0074308E" w:rsidRDefault="0065034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  <w:tc>
          <w:tcPr>
            <w:tcW w:w="2491" w:type="dxa"/>
          </w:tcPr>
          <w:p w:rsidR="00375B13" w:rsidRPr="0074308E" w:rsidRDefault="0065034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5 min</w:t>
            </w:r>
          </w:p>
        </w:tc>
      </w:tr>
      <w:tr w:rsidR="00375B13" w:rsidRPr="0074308E" w:rsidTr="00375B13">
        <w:tc>
          <w:tcPr>
            <w:tcW w:w="2490" w:type="dxa"/>
          </w:tcPr>
          <w:p w:rsidR="00375B13" w:rsidRPr="0074308E" w:rsidRDefault="009811A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Modify users accounts</w:t>
            </w:r>
            <w:r w:rsidR="003057B5">
              <w:rPr>
                <w:rFonts w:cs="Times New Roman"/>
              </w:rPr>
              <w:t xml:space="preserve"> permissions</w:t>
            </w:r>
          </w:p>
        </w:tc>
        <w:tc>
          <w:tcPr>
            <w:tcW w:w="2490" w:type="dxa"/>
          </w:tcPr>
          <w:p w:rsidR="00375B13" w:rsidRPr="0074308E" w:rsidRDefault="0010042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Effectiveness</w:t>
            </w:r>
          </w:p>
        </w:tc>
        <w:tc>
          <w:tcPr>
            <w:tcW w:w="2491" w:type="dxa"/>
          </w:tcPr>
          <w:p w:rsidR="00375B13" w:rsidRPr="0074308E" w:rsidRDefault="008028A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  <w:tc>
          <w:tcPr>
            <w:tcW w:w="2491" w:type="dxa"/>
          </w:tcPr>
          <w:p w:rsidR="00375B13" w:rsidRPr="0074308E" w:rsidRDefault="008028A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4 min</w:t>
            </w:r>
          </w:p>
        </w:tc>
      </w:tr>
      <w:tr w:rsidR="00375B13" w:rsidRPr="0074308E" w:rsidTr="00375B13">
        <w:tc>
          <w:tcPr>
            <w:tcW w:w="2490" w:type="dxa"/>
          </w:tcPr>
          <w:p w:rsidR="00375B13" w:rsidRPr="0074308E" w:rsidRDefault="009811A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Modify messages and permissions in various communities</w:t>
            </w:r>
          </w:p>
        </w:tc>
        <w:tc>
          <w:tcPr>
            <w:tcW w:w="2490" w:type="dxa"/>
          </w:tcPr>
          <w:p w:rsidR="00375B13" w:rsidRPr="0074308E" w:rsidRDefault="0010042E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Effectiveness</w:t>
            </w:r>
          </w:p>
        </w:tc>
        <w:tc>
          <w:tcPr>
            <w:tcW w:w="2491" w:type="dxa"/>
          </w:tcPr>
          <w:p w:rsidR="00375B13" w:rsidRPr="0074308E" w:rsidRDefault="008028A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  <w:tc>
          <w:tcPr>
            <w:tcW w:w="2491" w:type="dxa"/>
          </w:tcPr>
          <w:p w:rsidR="00375B13" w:rsidRPr="0074308E" w:rsidRDefault="008028AB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 min</w:t>
            </w:r>
          </w:p>
        </w:tc>
      </w:tr>
      <w:tr w:rsidR="00650342" w:rsidRPr="0074308E" w:rsidTr="00375B13">
        <w:tc>
          <w:tcPr>
            <w:tcW w:w="2490" w:type="dxa"/>
          </w:tcPr>
          <w:p w:rsidR="00650342" w:rsidRDefault="0065034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Provide customer support</w:t>
            </w:r>
          </w:p>
        </w:tc>
        <w:tc>
          <w:tcPr>
            <w:tcW w:w="2490" w:type="dxa"/>
          </w:tcPr>
          <w:p w:rsidR="00650342" w:rsidRDefault="0065034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Effectiveness</w:t>
            </w:r>
          </w:p>
        </w:tc>
        <w:tc>
          <w:tcPr>
            <w:tcW w:w="2491" w:type="dxa"/>
          </w:tcPr>
          <w:p w:rsidR="00650342" w:rsidRDefault="0065034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 min</w:t>
            </w:r>
          </w:p>
        </w:tc>
        <w:tc>
          <w:tcPr>
            <w:tcW w:w="2491" w:type="dxa"/>
          </w:tcPr>
          <w:p w:rsidR="00650342" w:rsidRDefault="00650342" w:rsidP="0074308E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5 min</w:t>
            </w:r>
          </w:p>
        </w:tc>
      </w:tr>
    </w:tbl>
    <w:p w:rsidR="00842BB5" w:rsidRPr="0074308E" w:rsidRDefault="00842BB5" w:rsidP="0074308E">
      <w:pPr>
        <w:spacing w:line="360" w:lineRule="auto"/>
        <w:rPr>
          <w:rFonts w:cs="Times New Roman"/>
        </w:rPr>
      </w:pPr>
    </w:p>
    <w:p w:rsidR="0082334B" w:rsidRPr="0074308E" w:rsidRDefault="00B52839" w:rsidP="0074308E">
      <w:pPr>
        <w:spacing w:line="360" w:lineRule="auto"/>
        <w:rPr>
          <w:rFonts w:cs="Times New Roman"/>
          <w:szCs w:val="24"/>
        </w:rPr>
      </w:pPr>
      <w:r w:rsidRPr="0074308E">
        <w:rPr>
          <w:rFonts w:cs="Times New Roman"/>
          <w:szCs w:val="24"/>
        </w:rPr>
        <w:br w:type="page"/>
      </w:r>
    </w:p>
    <w:p w:rsidR="006076E1" w:rsidRPr="004739EC" w:rsidRDefault="006076E1" w:rsidP="006076E1">
      <w:pPr>
        <w:pStyle w:val="Heading1"/>
        <w:rPr>
          <w:rFonts w:cs="Times New Roman"/>
          <w:b w:val="0"/>
        </w:rPr>
      </w:pPr>
      <w:bookmarkStart w:id="53" w:name="_Toc2787442"/>
      <w:bookmarkStart w:id="54" w:name="_Toc4064800"/>
      <w:r w:rsidRPr="00414575">
        <w:lastRenderedPageBreak/>
        <w:t>INSPIRING INTERACTION IDEAS</w:t>
      </w:r>
      <w:bookmarkEnd w:id="53"/>
      <w:bookmarkEnd w:id="54"/>
    </w:p>
    <w:p w:rsidR="006076E1" w:rsidRDefault="006076E1" w:rsidP="006076E1">
      <w:pPr>
        <w:pStyle w:val="Heading2"/>
        <w:numPr>
          <w:ilvl w:val="0"/>
          <w:numId w:val="0"/>
        </w:numPr>
        <w:jc w:val="left"/>
        <w:rPr>
          <w:rFonts w:eastAsiaTheme="minorHAnsi" w:cs="Times New Roman"/>
          <w:b w:val="0"/>
          <w:sz w:val="24"/>
          <w:szCs w:val="24"/>
        </w:rPr>
      </w:pPr>
    </w:p>
    <w:p w:rsidR="006076E1" w:rsidRPr="00414575" w:rsidRDefault="006076E1" w:rsidP="006076E1"/>
    <w:p w:rsidR="006076E1" w:rsidRPr="004739EC" w:rsidRDefault="006076E1" w:rsidP="006076E1">
      <w:pPr>
        <w:pStyle w:val="Heading2"/>
        <w:rPr>
          <w:rFonts w:cs="Times New Roman"/>
          <w:b w:val="0"/>
        </w:rPr>
      </w:pPr>
      <w:bookmarkStart w:id="55" w:name="_Toc2787443"/>
      <w:bookmarkStart w:id="56" w:name="_Toc4064801"/>
      <w:r w:rsidRPr="004739EC">
        <w:rPr>
          <w:rFonts w:cs="Times New Roman"/>
        </w:rPr>
        <w:t>Website: “Digital video game store”</w:t>
      </w:r>
      <w:bookmarkEnd w:id="55"/>
      <w:bookmarkEnd w:id="56"/>
    </w:p>
    <w:p w:rsidR="006076E1" w:rsidRPr="004739EC" w:rsidRDefault="00216ACE" w:rsidP="006076E1">
      <w:pPr>
        <w:spacing w:before="240" w:after="240"/>
        <w:ind w:right="567"/>
        <w:rPr>
          <w:rFonts w:cs="Times New Roman"/>
          <w:sz w:val="28"/>
        </w:rPr>
      </w:pPr>
      <w:hyperlink r:id="rId10" w:history="1">
        <w:r w:rsidR="006076E1" w:rsidRPr="004739EC">
          <w:rPr>
            <w:rStyle w:val="Hyperlink"/>
            <w:rFonts w:cs="Times New Roman"/>
            <w:sz w:val="28"/>
          </w:rPr>
          <w:t>https://store.steampowered.com/</w:t>
        </w:r>
      </w:hyperlink>
    </w:p>
    <w:p w:rsidR="006076E1" w:rsidRPr="00064099" w:rsidRDefault="006076E1" w:rsidP="006076E1">
      <w:pPr>
        <w:spacing w:before="240" w:after="240"/>
        <w:ind w:right="567"/>
        <w:rPr>
          <w:rFonts w:cs="Times New Roman"/>
          <w:szCs w:val="24"/>
        </w:rPr>
      </w:pPr>
      <w:r>
        <w:rPr>
          <w:rFonts w:cs="Times New Roman"/>
          <w:szCs w:val="24"/>
        </w:rPr>
        <w:t>You can check the grouping of genres and select the preferred one with only few clicks</w:t>
      </w:r>
      <w:r w:rsidRPr="0006409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It saves time and the</w:t>
      </w:r>
      <w:r w:rsidRPr="00064099">
        <w:rPr>
          <w:rFonts w:cs="Times New Roman"/>
          <w:szCs w:val="24"/>
        </w:rPr>
        <w:t xml:space="preserve"> website is comfortable and easy to use</w:t>
      </w:r>
      <w:r>
        <w:rPr>
          <w:rFonts w:cs="Times New Roman"/>
          <w:szCs w:val="24"/>
        </w:rPr>
        <w:t xml:space="preserve"> for the beginners. </w:t>
      </w:r>
      <w:r w:rsidRPr="00064099">
        <w:rPr>
          <w:rFonts w:cs="Times New Roman"/>
          <w:szCs w:val="24"/>
        </w:rPr>
        <w:t>(See fig.</w:t>
      </w:r>
      <w:r>
        <w:rPr>
          <w:rFonts w:cs="Times New Roman"/>
          <w:szCs w:val="24"/>
        </w:rPr>
        <w:t xml:space="preserve"> 1</w:t>
      </w:r>
      <w:r w:rsidRPr="00064099">
        <w:rPr>
          <w:rFonts w:cs="Times New Roman"/>
          <w:szCs w:val="24"/>
        </w:rPr>
        <w:t>)</w:t>
      </w:r>
    </w:p>
    <w:p w:rsidR="006076E1" w:rsidRDefault="006076E1" w:rsidP="006076E1">
      <w:pPr>
        <w:keepNext/>
        <w:spacing w:before="240" w:after="240"/>
        <w:ind w:right="567"/>
        <w:jc w:val="center"/>
      </w:pPr>
      <w:r>
        <w:rPr>
          <w:rFonts w:cs="Times New Roman"/>
          <w:noProof/>
          <w:sz w:val="28"/>
        </w:rPr>
        <w:drawing>
          <wp:inline distT="0" distB="0" distL="0" distR="0" wp14:anchorId="1EDE23A3" wp14:editId="4B09DCEF">
            <wp:extent cx="4724400" cy="2286000"/>
            <wp:effectExtent l="0" t="0" r="0" b="0"/>
            <wp:docPr id="8" name="Picture 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Pr="00064099" w:rsidRDefault="006076E1" w:rsidP="006076E1">
      <w:pPr>
        <w:pStyle w:val="Caption"/>
        <w:jc w:val="center"/>
        <w:rPr>
          <w:rFonts w:cs="Times New Roman"/>
          <w:i w:val="0"/>
          <w:sz w:val="28"/>
        </w:rPr>
      </w:pPr>
      <w:bookmarkStart w:id="57" w:name="_Toc4064753"/>
      <w:r w:rsidRPr="00064099">
        <w:rPr>
          <w:i w:val="0"/>
        </w:rPr>
        <w:t xml:space="preserve">Figure </w:t>
      </w:r>
      <w:r w:rsidRPr="00064099">
        <w:rPr>
          <w:i w:val="0"/>
        </w:rPr>
        <w:fldChar w:fldCharType="begin"/>
      </w:r>
      <w:r w:rsidRPr="00064099">
        <w:rPr>
          <w:i w:val="0"/>
        </w:rPr>
        <w:instrText xml:space="preserve"> SEQ Figure \* ARABIC </w:instrText>
      </w:r>
      <w:r w:rsidRPr="00064099">
        <w:rPr>
          <w:i w:val="0"/>
        </w:rPr>
        <w:fldChar w:fldCharType="separate"/>
      </w:r>
      <w:r w:rsidR="00576A0D">
        <w:rPr>
          <w:i w:val="0"/>
          <w:noProof/>
        </w:rPr>
        <w:t>1</w:t>
      </w:r>
      <w:r w:rsidRPr="00064099">
        <w:rPr>
          <w:i w:val="0"/>
        </w:rPr>
        <w:fldChar w:fldCharType="end"/>
      </w:r>
      <w:r w:rsidRPr="00064099">
        <w:rPr>
          <w:i w:val="0"/>
        </w:rPr>
        <w:t xml:space="preserve"> </w:t>
      </w:r>
      <w:r>
        <w:rPr>
          <w:i w:val="0"/>
        </w:rPr>
        <w:t>–</w:t>
      </w:r>
      <w:r w:rsidRPr="00064099">
        <w:rPr>
          <w:i w:val="0"/>
        </w:rPr>
        <w:t xml:space="preserve"> S</w:t>
      </w:r>
      <w:r>
        <w:rPr>
          <w:i w:val="0"/>
        </w:rPr>
        <w:t>teampowered.com</w:t>
      </w:r>
      <w:bookmarkEnd w:id="57"/>
    </w:p>
    <w:p w:rsidR="006076E1" w:rsidRDefault="006076E1" w:rsidP="006076E1">
      <w:pPr>
        <w:spacing w:before="240" w:after="240"/>
        <w:ind w:right="567"/>
        <w:jc w:val="center"/>
        <w:rPr>
          <w:rFonts w:cs="Times New Roman"/>
          <w:sz w:val="28"/>
        </w:rPr>
      </w:pPr>
    </w:p>
    <w:p w:rsidR="006076E1" w:rsidRPr="00D73D37" w:rsidRDefault="006076E1" w:rsidP="006076E1">
      <w:pPr>
        <w:pStyle w:val="Heading2"/>
        <w:rPr>
          <w:rFonts w:cs="Times New Roman"/>
          <w:b w:val="0"/>
        </w:rPr>
      </w:pPr>
      <w:bookmarkStart w:id="58" w:name="_Toc2787444"/>
      <w:bookmarkStart w:id="59" w:name="_Toc4064802"/>
      <w:r w:rsidRPr="00D73D37">
        <w:rPr>
          <w:rFonts w:cs="Times New Roman"/>
        </w:rPr>
        <w:t>Website to purchase games</w:t>
      </w:r>
      <w:bookmarkEnd w:id="58"/>
      <w:bookmarkEnd w:id="59"/>
    </w:p>
    <w:p w:rsidR="006076E1" w:rsidRDefault="00216ACE" w:rsidP="006076E1">
      <w:pPr>
        <w:spacing w:before="240" w:after="240"/>
        <w:ind w:right="567"/>
        <w:rPr>
          <w:rFonts w:cs="Times New Roman"/>
          <w:sz w:val="28"/>
        </w:rPr>
      </w:pPr>
      <w:hyperlink r:id="rId12" w:history="1">
        <w:r w:rsidR="006076E1" w:rsidRPr="00C025C2">
          <w:rPr>
            <w:rStyle w:val="Hyperlink"/>
            <w:rFonts w:cs="Times New Roman"/>
            <w:sz w:val="28"/>
          </w:rPr>
          <w:t>https://www.origin.com/irl/en-us/store</w:t>
        </w:r>
      </w:hyperlink>
    </w:p>
    <w:p w:rsidR="006076E1" w:rsidRPr="00064099" w:rsidRDefault="006076E1" w:rsidP="006076E1">
      <w:pPr>
        <w:spacing w:before="240" w:after="240"/>
        <w:ind w:right="567"/>
        <w:rPr>
          <w:rFonts w:cs="Times New Roman"/>
          <w:szCs w:val="24"/>
        </w:rPr>
      </w:pPr>
      <w:r w:rsidRPr="00064099">
        <w:rPr>
          <w:rFonts w:cs="Times New Roman"/>
          <w:szCs w:val="24"/>
        </w:rPr>
        <w:t>This website is convenient for user to refund games that they disliked or couldn’t run. (See fig.</w:t>
      </w:r>
      <w:r>
        <w:rPr>
          <w:rFonts w:cs="Times New Roman"/>
          <w:szCs w:val="24"/>
        </w:rPr>
        <w:t>2</w:t>
      </w:r>
      <w:r w:rsidRPr="00064099">
        <w:rPr>
          <w:rFonts w:cs="Times New Roman"/>
          <w:szCs w:val="24"/>
        </w:rPr>
        <w:t>)</w:t>
      </w:r>
    </w:p>
    <w:p w:rsidR="006076E1" w:rsidRDefault="006076E1" w:rsidP="006076E1">
      <w:pPr>
        <w:keepNext/>
        <w:spacing w:before="240" w:after="240"/>
        <w:ind w:right="567"/>
        <w:jc w:val="center"/>
      </w:pPr>
      <w:r>
        <w:rPr>
          <w:rFonts w:cs="Times New Roman"/>
          <w:noProof/>
          <w:sz w:val="28"/>
        </w:rPr>
        <w:lastRenderedPageBreak/>
        <w:drawing>
          <wp:inline distT="0" distB="0" distL="0" distR="0" wp14:anchorId="546DA9EB" wp14:editId="0E1C8832">
            <wp:extent cx="5486400" cy="2133600"/>
            <wp:effectExtent l="0" t="0" r="0" b="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Pr="00064099" w:rsidRDefault="006076E1" w:rsidP="006076E1">
      <w:pPr>
        <w:pStyle w:val="Caption"/>
        <w:jc w:val="center"/>
        <w:rPr>
          <w:rFonts w:cs="Times New Roman"/>
          <w:i w:val="0"/>
          <w:sz w:val="28"/>
        </w:rPr>
      </w:pPr>
      <w:bookmarkStart w:id="60" w:name="_Toc4064754"/>
      <w:r w:rsidRPr="00064099">
        <w:rPr>
          <w:i w:val="0"/>
        </w:rPr>
        <w:t xml:space="preserve">Figure </w:t>
      </w:r>
      <w:r w:rsidRPr="00064099">
        <w:rPr>
          <w:i w:val="0"/>
        </w:rPr>
        <w:fldChar w:fldCharType="begin"/>
      </w:r>
      <w:r w:rsidRPr="00064099">
        <w:rPr>
          <w:i w:val="0"/>
        </w:rPr>
        <w:instrText xml:space="preserve"> SEQ Figure \* ARABIC </w:instrText>
      </w:r>
      <w:r w:rsidRPr="00064099">
        <w:rPr>
          <w:i w:val="0"/>
        </w:rPr>
        <w:fldChar w:fldCharType="separate"/>
      </w:r>
      <w:r w:rsidR="00576A0D">
        <w:rPr>
          <w:i w:val="0"/>
          <w:noProof/>
        </w:rPr>
        <w:t>2</w:t>
      </w:r>
      <w:r w:rsidRPr="00064099">
        <w:rPr>
          <w:i w:val="0"/>
        </w:rPr>
        <w:fldChar w:fldCharType="end"/>
      </w:r>
      <w:r w:rsidRPr="00064099">
        <w:rPr>
          <w:i w:val="0"/>
        </w:rPr>
        <w:t>- Origin.com</w:t>
      </w:r>
      <w:bookmarkEnd w:id="60"/>
    </w:p>
    <w:p w:rsidR="006076E1" w:rsidRDefault="006076E1" w:rsidP="006076E1">
      <w:pPr>
        <w:spacing w:before="240" w:after="240"/>
        <w:ind w:right="567"/>
        <w:jc w:val="center"/>
        <w:rPr>
          <w:rFonts w:cs="Times New Roman"/>
          <w:sz w:val="28"/>
        </w:rPr>
      </w:pPr>
    </w:p>
    <w:p w:rsidR="006076E1" w:rsidRPr="00D73D37" w:rsidRDefault="006076E1" w:rsidP="006076E1">
      <w:pPr>
        <w:pStyle w:val="Heading2"/>
        <w:rPr>
          <w:rFonts w:cs="Times New Roman"/>
          <w:b w:val="0"/>
        </w:rPr>
      </w:pPr>
      <w:bookmarkStart w:id="61" w:name="_Toc2787445"/>
      <w:bookmarkStart w:id="62" w:name="_Toc4064803"/>
      <w:r w:rsidRPr="00D73D37">
        <w:rPr>
          <w:rFonts w:cs="Times New Roman"/>
        </w:rPr>
        <w:t>Website to purchase indie developer games</w:t>
      </w:r>
      <w:bookmarkEnd w:id="61"/>
      <w:bookmarkEnd w:id="62"/>
    </w:p>
    <w:p w:rsidR="006076E1" w:rsidRDefault="00216ACE" w:rsidP="006076E1">
      <w:pPr>
        <w:spacing w:before="240" w:after="240"/>
        <w:ind w:right="567"/>
        <w:rPr>
          <w:rFonts w:cs="Times New Roman"/>
          <w:sz w:val="28"/>
        </w:rPr>
      </w:pPr>
      <w:hyperlink r:id="rId14" w:history="1">
        <w:r w:rsidR="006076E1" w:rsidRPr="00C025C2">
          <w:rPr>
            <w:rStyle w:val="Hyperlink"/>
            <w:rFonts w:cs="Times New Roman"/>
            <w:sz w:val="28"/>
          </w:rPr>
          <w:t>https://itch.io/</w:t>
        </w:r>
      </w:hyperlink>
    </w:p>
    <w:p w:rsidR="006076E1" w:rsidRPr="00064099" w:rsidRDefault="006076E1" w:rsidP="006076E1">
      <w:pPr>
        <w:spacing w:before="240" w:after="240" w:line="360" w:lineRule="auto"/>
        <w:ind w:right="567"/>
        <w:rPr>
          <w:rFonts w:cs="Times New Roman"/>
          <w:szCs w:val="24"/>
        </w:rPr>
      </w:pPr>
      <w:r w:rsidRPr="00064099">
        <w:rPr>
          <w:rFonts w:cs="Times New Roman"/>
          <w:szCs w:val="24"/>
        </w:rPr>
        <w:t>This website is good for indie developers, because it is easy to publish their games. Administrators will check the game before it gets published to the store.</w:t>
      </w:r>
    </w:p>
    <w:p w:rsidR="006076E1" w:rsidRDefault="006076E1" w:rsidP="006076E1">
      <w:pPr>
        <w:keepNext/>
        <w:spacing w:before="240" w:after="240"/>
        <w:ind w:right="567"/>
        <w:jc w:val="center"/>
      </w:pPr>
      <w:r>
        <w:rPr>
          <w:rFonts w:cs="Times New Roman"/>
          <w:noProof/>
          <w:sz w:val="28"/>
        </w:rPr>
        <w:drawing>
          <wp:inline distT="0" distB="0" distL="0" distR="0">
            <wp:extent cx="6332220" cy="1325880"/>
            <wp:effectExtent l="0" t="0" r="0" b="7620"/>
            <wp:docPr id="12" name="Picture 12" descr="Annotation 2019-03-19 13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notation 2019-03-19 1332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Default="006076E1" w:rsidP="006076E1">
      <w:pPr>
        <w:pStyle w:val="Caption"/>
        <w:jc w:val="center"/>
        <w:rPr>
          <w:i w:val="0"/>
        </w:rPr>
      </w:pPr>
      <w:bookmarkStart w:id="63" w:name="_Toc4064755"/>
      <w:r w:rsidRPr="00064099">
        <w:rPr>
          <w:i w:val="0"/>
        </w:rPr>
        <w:t xml:space="preserve">Figure </w:t>
      </w:r>
      <w:r w:rsidRPr="00064099">
        <w:rPr>
          <w:i w:val="0"/>
        </w:rPr>
        <w:fldChar w:fldCharType="begin"/>
      </w:r>
      <w:r w:rsidRPr="00064099">
        <w:rPr>
          <w:i w:val="0"/>
        </w:rPr>
        <w:instrText xml:space="preserve"> SEQ Figure \* ARABIC </w:instrText>
      </w:r>
      <w:r w:rsidRPr="00064099">
        <w:rPr>
          <w:i w:val="0"/>
        </w:rPr>
        <w:fldChar w:fldCharType="separate"/>
      </w:r>
      <w:r w:rsidR="00576A0D">
        <w:rPr>
          <w:i w:val="0"/>
          <w:noProof/>
        </w:rPr>
        <w:t>3</w:t>
      </w:r>
      <w:r w:rsidRPr="00064099">
        <w:rPr>
          <w:i w:val="0"/>
        </w:rPr>
        <w:fldChar w:fldCharType="end"/>
      </w:r>
      <w:r>
        <w:rPr>
          <w:i w:val="0"/>
        </w:rPr>
        <w:t xml:space="preserve">.1 </w:t>
      </w:r>
      <w:r w:rsidRPr="00064099">
        <w:rPr>
          <w:i w:val="0"/>
        </w:rPr>
        <w:t>-  Itch.io</w:t>
      </w:r>
      <w:bookmarkEnd w:id="63"/>
    </w:p>
    <w:p w:rsidR="006076E1" w:rsidRDefault="006076E1" w:rsidP="006076E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324600" cy="2316480"/>
            <wp:effectExtent l="0" t="0" r="0" b="7620"/>
            <wp:docPr id="11" name="Picture 1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Pr="00576A0D" w:rsidRDefault="006076E1" w:rsidP="006076E1">
      <w:pPr>
        <w:pStyle w:val="Caption"/>
        <w:jc w:val="center"/>
        <w:rPr>
          <w:i w:val="0"/>
        </w:rPr>
      </w:pPr>
      <w:r w:rsidRPr="00576A0D">
        <w:rPr>
          <w:i w:val="0"/>
        </w:rPr>
        <w:t>Figure 3.2 - Creating a new project</w:t>
      </w:r>
    </w:p>
    <w:p w:rsidR="006076E1" w:rsidRDefault="006076E1" w:rsidP="006076E1">
      <w:pPr>
        <w:keepNext/>
        <w:jc w:val="center"/>
      </w:pPr>
      <w:r>
        <w:rPr>
          <w:noProof/>
        </w:rPr>
        <w:drawing>
          <wp:inline distT="0" distB="0" distL="0" distR="0">
            <wp:extent cx="3855720" cy="4541520"/>
            <wp:effectExtent l="0" t="0" r="0" b="0"/>
            <wp:docPr id="10" name="Picture 10" descr="Annotation 2019-03-19 1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notation 2019-03-19 1511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Pr="00576A0D" w:rsidRDefault="006076E1" w:rsidP="006076E1">
      <w:pPr>
        <w:pStyle w:val="Caption"/>
        <w:jc w:val="center"/>
        <w:rPr>
          <w:i w:val="0"/>
        </w:rPr>
      </w:pPr>
      <w:r w:rsidRPr="00576A0D">
        <w:rPr>
          <w:i w:val="0"/>
        </w:rPr>
        <w:t>Figure 3.3 - Setting up a project</w:t>
      </w:r>
    </w:p>
    <w:p w:rsidR="006076E1" w:rsidRPr="004C2AD4" w:rsidRDefault="006076E1" w:rsidP="006076E1">
      <w:pPr>
        <w:spacing w:before="240" w:after="240"/>
        <w:ind w:right="567"/>
        <w:jc w:val="center"/>
        <w:rPr>
          <w:rFonts w:cs="Times New Roman"/>
          <w:sz w:val="28"/>
        </w:rPr>
      </w:pPr>
    </w:p>
    <w:p w:rsidR="006076E1" w:rsidRPr="00D73D37" w:rsidRDefault="006076E1" w:rsidP="006076E1">
      <w:pPr>
        <w:pStyle w:val="Heading2"/>
        <w:rPr>
          <w:rFonts w:cs="Times New Roman"/>
          <w:b w:val="0"/>
          <w:szCs w:val="28"/>
        </w:rPr>
      </w:pPr>
      <w:bookmarkStart w:id="64" w:name="_Toc2787446"/>
      <w:bookmarkStart w:id="65" w:name="_Toc4064804"/>
      <w:r w:rsidRPr="00D73D37">
        <w:rPr>
          <w:rFonts w:cs="Times New Roman"/>
          <w:szCs w:val="28"/>
        </w:rPr>
        <w:lastRenderedPageBreak/>
        <w:t>Website for great game deals</w:t>
      </w:r>
      <w:bookmarkEnd w:id="64"/>
      <w:bookmarkEnd w:id="65"/>
    </w:p>
    <w:p w:rsidR="006076E1" w:rsidRDefault="00216ACE" w:rsidP="006076E1">
      <w:pPr>
        <w:spacing w:before="240" w:after="240"/>
        <w:ind w:right="567"/>
        <w:rPr>
          <w:rFonts w:cs="Times New Roman"/>
          <w:sz w:val="28"/>
        </w:rPr>
      </w:pPr>
      <w:hyperlink r:id="rId18" w:history="1">
        <w:r w:rsidR="006076E1" w:rsidRPr="00C025C2">
          <w:rPr>
            <w:rStyle w:val="Hyperlink"/>
            <w:rFonts w:cs="Times New Roman"/>
            <w:sz w:val="28"/>
          </w:rPr>
          <w:t>https://www.humblebundle.com/</w:t>
        </w:r>
      </w:hyperlink>
    </w:p>
    <w:p w:rsidR="006076E1" w:rsidRPr="00064099" w:rsidRDefault="006076E1" w:rsidP="006076E1">
      <w:pPr>
        <w:spacing w:before="240" w:after="240" w:line="360" w:lineRule="auto"/>
        <w:ind w:right="567"/>
        <w:rPr>
          <w:rFonts w:cs="Times New Roman"/>
          <w:szCs w:val="24"/>
        </w:rPr>
      </w:pPr>
      <w:r w:rsidRPr="00064099">
        <w:rPr>
          <w:rFonts w:cs="Times New Roman"/>
          <w:szCs w:val="24"/>
        </w:rPr>
        <w:t>This website often has bundle sales which often sells a lot of games bundled together with a great price. This often attracts people and they’re most likely to buy it.</w:t>
      </w:r>
    </w:p>
    <w:p w:rsidR="006076E1" w:rsidRPr="00064099" w:rsidRDefault="006076E1" w:rsidP="006076E1">
      <w:pPr>
        <w:keepNext/>
        <w:spacing w:before="240" w:after="240"/>
        <w:ind w:right="567"/>
        <w:jc w:val="center"/>
      </w:pPr>
      <w:r>
        <w:rPr>
          <w:rFonts w:cs="Times New Roman"/>
          <w:noProof/>
          <w:sz w:val="28"/>
        </w:rPr>
        <w:drawing>
          <wp:inline distT="0" distB="0" distL="0" distR="0">
            <wp:extent cx="6332220" cy="3002280"/>
            <wp:effectExtent l="0" t="0" r="0" b="7620"/>
            <wp:docPr id="9" name="Picture 9" descr="Annotation 2019-03-21 12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notation 2019-03-21 1230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Default="006076E1" w:rsidP="006076E1">
      <w:pPr>
        <w:pStyle w:val="Caption"/>
        <w:jc w:val="center"/>
        <w:rPr>
          <w:i w:val="0"/>
        </w:rPr>
      </w:pPr>
      <w:bookmarkStart w:id="66" w:name="_Toc4064756"/>
      <w:r w:rsidRPr="00064099">
        <w:rPr>
          <w:i w:val="0"/>
        </w:rPr>
        <w:t xml:space="preserve">Figure </w:t>
      </w:r>
      <w:r w:rsidRPr="00064099">
        <w:rPr>
          <w:i w:val="0"/>
        </w:rPr>
        <w:fldChar w:fldCharType="begin"/>
      </w:r>
      <w:r w:rsidRPr="00064099">
        <w:rPr>
          <w:i w:val="0"/>
        </w:rPr>
        <w:instrText xml:space="preserve"> SEQ Figure \* ARABIC </w:instrText>
      </w:r>
      <w:r w:rsidRPr="00064099">
        <w:rPr>
          <w:i w:val="0"/>
        </w:rPr>
        <w:fldChar w:fldCharType="separate"/>
      </w:r>
      <w:r w:rsidR="00576A0D">
        <w:rPr>
          <w:i w:val="0"/>
          <w:noProof/>
        </w:rPr>
        <w:t>4</w:t>
      </w:r>
      <w:r w:rsidRPr="00064099">
        <w:rPr>
          <w:i w:val="0"/>
        </w:rPr>
        <w:fldChar w:fldCharType="end"/>
      </w:r>
      <w:r>
        <w:rPr>
          <w:i w:val="0"/>
        </w:rPr>
        <w:t>.1</w:t>
      </w:r>
      <w:r w:rsidRPr="00064099">
        <w:rPr>
          <w:i w:val="0"/>
        </w:rPr>
        <w:t xml:space="preserve"> -humblebundle.com</w:t>
      </w:r>
      <w:bookmarkEnd w:id="66"/>
    </w:p>
    <w:p w:rsidR="006076E1" w:rsidRDefault="006076E1" w:rsidP="006076E1">
      <w:pPr>
        <w:jc w:val="center"/>
      </w:pPr>
      <w:r>
        <w:rPr>
          <w:noProof/>
        </w:rPr>
        <w:lastRenderedPageBreak/>
        <w:drawing>
          <wp:inline distT="0" distB="0" distL="0" distR="0">
            <wp:extent cx="4099560" cy="4556760"/>
            <wp:effectExtent l="0" t="0" r="0" b="0"/>
            <wp:docPr id="3" name="Picture 3" descr="Annotation 2019-03-21 12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notation 2019-03-21 1231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Default="006076E1" w:rsidP="006076E1">
      <w:pPr>
        <w:pStyle w:val="Caption"/>
        <w:jc w:val="center"/>
        <w:rPr>
          <w:i w:val="0"/>
        </w:rPr>
      </w:pPr>
      <w:r w:rsidRPr="00A30C3E">
        <w:rPr>
          <w:i w:val="0"/>
        </w:rPr>
        <w:t xml:space="preserve">Figure 4.2 </w:t>
      </w:r>
      <w:r>
        <w:rPr>
          <w:i w:val="0"/>
        </w:rPr>
        <w:t>–</w:t>
      </w:r>
      <w:r w:rsidRPr="00A30C3E">
        <w:rPr>
          <w:i w:val="0"/>
        </w:rPr>
        <w:t xml:space="preserve"> </w:t>
      </w:r>
      <w:r>
        <w:rPr>
          <w:i w:val="0"/>
        </w:rPr>
        <w:t>Adding a game to our Wish List</w:t>
      </w:r>
    </w:p>
    <w:p w:rsidR="006076E1" w:rsidRPr="00A30C3E" w:rsidRDefault="006076E1" w:rsidP="006076E1"/>
    <w:p w:rsidR="006076E1" w:rsidRDefault="006076E1" w:rsidP="006076E1">
      <w:pPr>
        <w:keepNext/>
        <w:jc w:val="center"/>
      </w:pPr>
      <w:r>
        <w:rPr>
          <w:noProof/>
        </w:rPr>
        <w:drawing>
          <wp:inline distT="0" distB="0" distL="0" distR="0">
            <wp:extent cx="6332220" cy="2491740"/>
            <wp:effectExtent l="0" t="0" r="0" b="3810"/>
            <wp:docPr id="1" name="Picture 1" descr="Annotation 2019-03-21 12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notation 2019-03-21 1233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Pr="00576A0D" w:rsidRDefault="006076E1" w:rsidP="006076E1">
      <w:pPr>
        <w:pStyle w:val="Caption"/>
        <w:jc w:val="center"/>
        <w:rPr>
          <w:i w:val="0"/>
        </w:rPr>
      </w:pPr>
      <w:r w:rsidRPr="00576A0D">
        <w:rPr>
          <w:i w:val="0"/>
        </w:rPr>
        <w:t>Figure 4.3 – Wish List page</w:t>
      </w:r>
    </w:p>
    <w:p w:rsidR="006076E1" w:rsidRPr="00597B54" w:rsidRDefault="006076E1" w:rsidP="006076E1">
      <w:pPr>
        <w:pStyle w:val="Heading2"/>
        <w:rPr>
          <w:rFonts w:cs="Times New Roman"/>
          <w:b w:val="0"/>
        </w:rPr>
      </w:pPr>
      <w:bookmarkStart w:id="67" w:name="_Toc2787447"/>
      <w:bookmarkStart w:id="68" w:name="_Toc4064805"/>
      <w:r w:rsidRPr="00597B54">
        <w:rPr>
          <w:rFonts w:cs="Times New Roman"/>
        </w:rPr>
        <w:lastRenderedPageBreak/>
        <w:t>DRM-free (Digital Rights Management) website</w:t>
      </w:r>
      <w:bookmarkEnd w:id="67"/>
      <w:bookmarkEnd w:id="68"/>
    </w:p>
    <w:p w:rsidR="006076E1" w:rsidRDefault="00216ACE" w:rsidP="006076E1">
      <w:pPr>
        <w:spacing w:before="240" w:after="240"/>
        <w:ind w:right="567"/>
        <w:rPr>
          <w:rFonts w:cs="Times New Roman"/>
          <w:sz w:val="28"/>
        </w:rPr>
      </w:pPr>
      <w:hyperlink r:id="rId22" w:history="1">
        <w:r w:rsidR="006076E1" w:rsidRPr="00C025C2">
          <w:rPr>
            <w:rStyle w:val="Hyperlink"/>
            <w:rFonts w:cs="Times New Roman"/>
            <w:sz w:val="28"/>
          </w:rPr>
          <w:t>https://www.gog.com/</w:t>
        </w:r>
      </w:hyperlink>
    </w:p>
    <w:p w:rsidR="006076E1" w:rsidRPr="00BF2951" w:rsidRDefault="006076E1" w:rsidP="006076E1">
      <w:pPr>
        <w:spacing w:before="240" w:after="240"/>
        <w:ind w:right="567"/>
        <w:rPr>
          <w:rFonts w:cs="Times New Roman"/>
        </w:rPr>
      </w:pPr>
      <w:r w:rsidRPr="00BF2951">
        <w:rPr>
          <w:rFonts w:cs="Times New Roman"/>
        </w:rPr>
        <w:t>This website has DRM-free games which can be played offline. A DRM-free game is just that—a game whose developer trusts you as a buyer not to copy and release the product.</w:t>
      </w:r>
    </w:p>
    <w:p w:rsidR="00576A0D" w:rsidRDefault="006076E1" w:rsidP="00576A0D">
      <w:pPr>
        <w:keepNext/>
        <w:spacing w:before="240" w:after="240"/>
        <w:ind w:right="567"/>
        <w:jc w:val="center"/>
      </w:pPr>
      <w:r>
        <w:rPr>
          <w:rFonts w:cs="Times New Roman"/>
          <w:noProof/>
          <w:sz w:val="28"/>
        </w:rPr>
        <w:drawing>
          <wp:inline distT="0" distB="0" distL="0" distR="0" wp14:anchorId="77A1A83F" wp14:editId="0FC08109">
            <wp:extent cx="4549140" cy="2191643"/>
            <wp:effectExtent l="0" t="0" r="3810" b="0"/>
            <wp:docPr id="4" name="Picture 4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49" cy="21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E1" w:rsidRPr="00576A0D" w:rsidRDefault="00576A0D" w:rsidP="00576A0D">
      <w:pPr>
        <w:pStyle w:val="Caption"/>
        <w:jc w:val="center"/>
        <w:rPr>
          <w:i w:val="0"/>
        </w:rPr>
      </w:pPr>
      <w:bookmarkStart w:id="69" w:name="_Toc4064757"/>
      <w:r w:rsidRPr="00576A0D">
        <w:rPr>
          <w:i w:val="0"/>
        </w:rPr>
        <w:t xml:space="preserve">Figure </w:t>
      </w:r>
      <w:r w:rsidRPr="00576A0D">
        <w:rPr>
          <w:i w:val="0"/>
        </w:rPr>
        <w:fldChar w:fldCharType="begin"/>
      </w:r>
      <w:r w:rsidRPr="00576A0D">
        <w:rPr>
          <w:i w:val="0"/>
        </w:rPr>
        <w:instrText xml:space="preserve"> SEQ Figure \* ARABIC </w:instrText>
      </w:r>
      <w:r w:rsidRPr="00576A0D">
        <w:rPr>
          <w:i w:val="0"/>
        </w:rPr>
        <w:fldChar w:fldCharType="separate"/>
      </w:r>
      <w:r w:rsidRPr="00576A0D">
        <w:rPr>
          <w:i w:val="0"/>
          <w:noProof/>
        </w:rPr>
        <w:t>5</w:t>
      </w:r>
      <w:r w:rsidRPr="00576A0D">
        <w:rPr>
          <w:i w:val="0"/>
        </w:rPr>
        <w:fldChar w:fldCharType="end"/>
      </w:r>
      <w:r w:rsidRPr="00576A0D">
        <w:rPr>
          <w:i w:val="0"/>
        </w:rPr>
        <w:t xml:space="preserve"> - gog.com</w:t>
      </w:r>
      <w:bookmarkEnd w:id="69"/>
    </w:p>
    <w:p w:rsidR="006076E1" w:rsidRPr="006076E1" w:rsidRDefault="006076E1" w:rsidP="006076E1"/>
    <w:p w:rsidR="007D551F" w:rsidRDefault="007D551F" w:rsidP="007D551F">
      <w:pPr>
        <w:pStyle w:val="Heading1"/>
        <w:numPr>
          <w:ilvl w:val="0"/>
          <w:numId w:val="0"/>
        </w:numPr>
        <w:ind w:left="360" w:hanging="360"/>
      </w:pPr>
      <w:bookmarkStart w:id="70" w:name="_Toc4064806"/>
      <w:r>
        <w:t>CONCLUSION</w:t>
      </w:r>
      <w:bookmarkEnd w:id="70"/>
    </w:p>
    <w:p w:rsidR="007D551F" w:rsidRPr="007D551F" w:rsidRDefault="007D551F" w:rsidP="007D551F"/>
    <w:p w:rsidR="007D551F" w:rsidRPr="007D551F" w:rsidRDefault="007D551F" w:rsidP="00B35798">
      <w:pPr>
        <w:spacing w:line="360" w:lineRule="auto"/>
      </w:pPr>
      <w:r>
        <w:t>By designing our future system</w:t>
      </w:r>
      <w:r w:rsidR="006076E1">
        <w:t>,</w:t>
      </w:r>
      <w:r w:rsidR="00B35798">
        <w:t xml:space="preserve"> we have learned</w:t>
      </w:r>
      <w:r w:rsidR="00D23583">
        <w:t xml:space="preserve"> to</w:t>
      </w:r>
      <w:r w:rsidR="00B35798">
        <w:t xml:space="preserve"> analyze our potential users and define their needs in system that </w:t>
      </w:r>
      <w:r w:rsidR="00D23583">
        <w:t>they</w:t>
      </w:r>
      <w:r w:rsidR="00B35798">
        <w:t xml:space="preserve"> will use. We learned how to plan functions</w:t>
      </w:r>
      <w:r w:rsidR="00064099">
        <w:t>, create goals for our functions and analyze their usage</w:t>
      </w:r>
      <w:r w:rsidR="00B35798">
        <w:t xml:space="preserve"> in our future system</w:t>
      </w:r>
      <w:r w:rsidR="00064099">
        <w:t>,</w:t>
      </w:r>
      <w:r w:rsidR="00B35798">
        <w:t xml:space="preserve"> analyze potential problems in our system and how we could fix it</w:t>
      </w:r>
      <w:r w:rsidR="00D23583">
        <w:t>. As well as</w:t>
      </w:r>
      <w:r w:rsidR="00064099">
        <w:t xml:space="preserve"> v</w:t>
      </w:r>
      <w:r w:rsidR="0099531C">
        <w:t>isualize it with the help of our</w:t>
      </w:r>
      <w:r w:rsidR="00064099">
        <w:t xml:space="preserve"> inspirations </w:t>
      </w:r>
      <w:r w:rsidR="0099531C">
        <w:t>about</w:t>
      </w:r>
      <w:r w:rsidR="00064099">
        <w:t xml:space="preserve"> potential system</w:t>
      </w:r>
      <w:r w:rsidR="00B35798">
        <w:t>.</w:t>
      </w:r>
    </w:p>
    <w:p w:rsidR="007D551F" w:rsidRPr="007D551F" w:rsidRDefault="007D551F" w:rsidP="00B35798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 </w:t>
      </w:r>
    </w:p>
    <w:p w:rsidR="007D551F" w:rsidRPr="007D551F" w:rsidRDefault="007D551F" w:rsidP="007D551F">
      <w:pPr>
        <w:jc w:val="right"/>
        <w:rPr>
          <w:rFonts w:cs="Times New Roman"/>
          <w:sz w:val="28"/>
        </w:rPr>
      </w:pPr>
    </w:p>
    <w:sectPr w:rsidR="007D551F" w:rsidRPr="007D551F" w:rsidSect="003B0CB7">
      <w:footerReference w:type="default" r:id="rId24"/>
      <w:pgSz w:w="12240" w:h="15840"/>
      <w:pgMar w:top="1134" w:right="567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CE" w:rsidRDefault="00216ACE" w:rsidP="00354631">
      <w:pPr>
        <w:spacing w:after="0" w:line="240" w:lineRule="auto"/>
      </w:pPr>
      <w:r>
        <w:separator/>
      </w:r>
    </w:p>
  </w:endnote>
  <w:endnote w:type="continuationSeparator" w:id="0">
    <w:p w:rsidR="00216ACE" w:rsidRDefault="00216ACE" w:rsidP="0035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3337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3453" w:rsidRDefault="003D34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2E2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3D3453" w:rsidRDefault="003D34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CE" w:rsidRDefault="00216ACE" w:rsidP="00354631">
      <w:pPr>
        <w:spacing w:after="0" w:line="240" w:lineRule="auto"/>
      </w:pPr>
      <w:r>
        <w:separator/>
      </w:r>
    </w:p>
  </w:footnote>
  <w:footnote w:type="continuationSeparator" w:id="0">
    <w:p w:rsidR="00216ACE" w:rsidRDefault="00216ACE" w:rsidP="00354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F474A5"/>
    <w:multiLevelType w:val="hybridMultilevel"/>
    <w:tmpl w:val="7A5A2CC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7356A"/>
    <w:multiLevelType w:val="hybridMultilevel"/>
    <w:tmpl w:val="D2AA641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390787"/>
    <w:multiLevelType w:val="multilevel"/>
    <w:tmpl w:val="90FCAE3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0B6F18"/>
    <w:multiLevelType w:val="hybridMultilevel"/>
    <w:tmpl w:val="699CF1E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61B2D"/>
    <w:multiLevelType w:val="multilevel"/>
    <w:tmpl w:val="58FE5BA4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3644" w:hanging="384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5" w15:restartNumberingAfterBreak="0">
    <w:nsid w:val="70610359"/>
    <w:multiLevelType w:val="hybridMultilevel"/>
    <w:tmpl w:val="5B08B1A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2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pStyle w:val="Heading2"/>
        <w:suff w:val="nothing"/>
        <w:lvlText w:val="%1.%2."/>
        <w:lvlJc w:val="left"/>
        <w:pPr>
          <w:ind w:left="720" w:hanging="360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ocumentProtection w:edit="readOnly" w:enforcement="0"/>
  <w:defaultTabStop w:val="720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190"/>
    <w:rsid w:val="00012EAC"/>
    <w:rsid w:val="00021A69"/>
    <w:rsid w:val="000332CB"/>
    <w:rsid w:val="0006049E"/>
    <w:rsid w:val="00064099"/>
    <w:rsid w:val="00072202"/>
    <w:rsid w:val="00087425"/>
    <w:rsid w:val="000878C3"/>
    <w:rsid w:val="00094D22"/>
    <w:rsid w:val="000A2A6A"/>
    <w:rsid w:val="000B6680"/>
    <w:rsid w:val="000C2EBB"/>
    <w:rsid w:val="000D1B31"/>
    <w:rsid w:val="000D2DF2"/>
    <w:rsid w:val="000D6F08"/>
    <w:rsid w:val="000F2E2B"/>
    <w:rsid w:val="000F4CAF"/>
    <w:rsid w:val="000F6174"/>
    <w:rsid w:val="0010042E"/>
    <w:rsid w:val="0010354C"/>
    <w:rsid w:val="00104FDC"/>
    <w:rsid w:val="00113B58"/>
    <w:rsid w:val="00116894"/>
    <w:rsid w:val="001213F2"/>
    <w:rsid w:val="00134744"/>
    <w:rsid w:val="00137890"/>
    <w:rsid w:val="0016751A"/>
    <w:rsid w:val="001775B1"/>
    <w:rsid w:val="0019117C"/>
    <w:rsid w:val="001A2F4E"/>
    <w:rsid w:val="001C17F2"/>
    <w:rsid w:val="001C3749"/>
    <w:rsid w:val="001E3D5D"/>
    <w:rsid w:val="00202F47"/>
    <w:rsid w:val="00207F05"/>
    <w:rsid w:val="00214F2F"/>
    <w:rsid w:val="00216ACE"/>
    <w:rsid w:val="00220636"/>
    <w:rsid w:val="00226190"/>
    <w:rsid w:val="0024312F"/>
    <w:rsid w:val="00243B86"/>
    <w:rsid w:val="00246402"/>
    <w:rsid w:val="0026526A"/>
    <w:rsid w:val="00271EE3"/>
    <w:rsid w:val="002731D8"/>
    <w:rsid w:val="00297EE7"/>
    <w:rsid w:val="002A12E9"/>
    <w:rsid w:val="002B130B"/>
    <w:rsid w:val="002E449E"/>
    <w:rsid w:val="002F7791"/>
    <w:rsid w:val="003057B5"/>
    <w:rsid w:val="00334152"/>
    <w:rsid w:val="00347E5C"/>
    <w:rsid w:val="00354631"/>
    <w:rsid w:val="00375B13"/>
    <w:rsid w:val="003B0CB7"/>
    <w:rsid w:val="003C76C0"/>
    <w:rsid w:val="003D3453"/>
    <w:rsid w:val="003E3409"/>
    <w:rsid w:val="003F5AD3"/>
    <w:rsid w:val="00404023"/>
    <w:rsid w:val="00410AF7"/>
    <w:rsid w:val="00414575"/>
    <w:rsid w:val="00417856"/>
    <w:rsid w:val="00432043"/>
    <w:rsid w:val="00440C1F"/>
    <w:rsid w:val="00453989"/>
    <w:rsid w:val="004540F3"/>
    <w:rsid w:val="0045531E"/>
    <w:rsid w:val="00460010"/>
    <w:rsid w:val="0046018B"/>
    <w:rsid w:val="00460948"/>
    <w:rsid w:val="004739EC"/>
    <w:rsid w:val="0048776A"/>
    <w:rsid w:val="004926EE"/>
    <w:rsid w:val="004B4CC1"/>
    <w:rsid w:val="004C0384"/>
    <w:rsid w:val="004C2AD4"/>
    <w:rsid w:val="004D4776"/>
    <w:rsid w:val="004E2966"/>
    <w:rsid w:val="004F3593"/>
    <w:rsid w:val="00502EFD"/>
    <w:rsid w:val="00521EFF"/>
    <w:rsid w:val="00523D02"/>
    <w:rsid w:val="005259AA"/>
    <w:rsid w:val="00541760"/>
    <w:rsid w:val="005444F6"/>
    <w:rsid w:val="00545099"/>
    <w:rsid w:val="00560955"/>
    <w:rsid w:val="00561D4D"/>
    <w:rsid w:val="00576A0D"/>
    <w:rsid w:val="00597B54"/>
    <w:rsid w:val="005A5469"/>
    <w:rsid w:val="005B2894"/>
    <w:rsid w:val="005C0959"/>
    <w:rsid w:val="005C6790"/>
    <w:rsid w:val="005F5397"/>
    <w:rsid w:val="006076E1"/>
    <w:rsid w:val="00650342"/>
    <w:rsid w:val="0065231C"/>
    <w:rsid w:val="00684762"/>
    <w:rsid w:val="00686005"/>
    <w:rsid w:val="0069318C"/>
    <w:rsid w:val="00693C3A"/>
    <w:rsid w:val="006A1BCB"/>
    <w:rsid w:val="006D15A9"/>
    <w:rsid w:val="006D344D"/>
    <w:rsid w:val="006D66F7"/>
    <w:rsid w:val="006F1976"/>
    <w:rsid w:val="00711A66"/>
    <w:rsid w:val="00716958"/>
    <w:rsid w:val="0072284F"/>
    <w:rsid w:val="007259AE"/>
    <w:rsid w:val="00733ACD"/>
    <w:rsid w:val="0074308E"/>
    <w:rsid w:val="00746B79"/>
    <w:rsid w:val="007559C2"/>
    <w:rsid w:val="007578B4"/>
    <w:rsid w:val="00772479"/>
    <w:rsid w:val="00786D2F"/>
    <w:rsid w:val="007912F1"/>
    <w:rsid w:val="007A0391"/>
    <w:rsid w:val="007A1C34"/>
    <w:rsid w:val="007A4628"/>
    <w:rsid w:val="007A5F6F"/>
    <w:rsid w:val="007B40E6"/>
    <w:rsid w:val="007D551F"/>
    <w:rsid w:val="007D6C9A"/>
    <w:rsid w:val="007F257D"/>
    <w:rsid w:val="008028AB"/>
    <w:rsid w:val="0080363E"/>
    <w:rsid w:val="00803839"/>
    <w:rsid w:val="00812C9E"/>
    <w:rsid w:val="0082334B"/>
    <w:rsid w:val="00823D49"/>
    <w:rsid w:val="0083148B"/>
    <w:rsid w:val="00842BB5"/>
    <w:rsid w:val="008471DD"/>
    <w:rsid w:val="008606DB"/>
    <w:rsid w:val="00862040"/>
    <w:rsid w:val="00863A8C"/>
    <w:rsid w:val="008756EF"/>
    <w:rsid w:val="00886962"/>
    <w:rsid w:val="00895A2A"/>
    <w:rsid w:val="008C30C2"/>
    <w:rsid w:val="008E7C4D"/>
    <w:rsid w:val="009107B4"/>
    <w:rsid w:val="0093241D"/>
    <w:rsid w:val="009348E9"/>
    <w:rsid w:val="009449AE"/>
    <w:rsid w:val="00947DE9"/>
    <w:rsid w:val="00951670"/>
    <w:rsid w:val="00970204"/>
    <w:rsid w:val="009714F7"/>
    <w:rsid w:val="009748BA"/>
    <w:rsid w:val="009811A2"/>
    <w:rsid w:val="00982469"/>
    <w:rsid w:val="009858B2"/>
    <w:rsid w:val="0099531C"/>
    <w:rsid w:val="00997624"/>
    <w:rsid w:val="009B237C"/>
    <w:rsid w:val="009C149E"/>
    <w:rsid w:val="009D1B4E"/>
    <w:rsid w:val="009D4D3E"/>
    <w:rsid w:val="009F1ADA"/>
    <w:rsid w:val="00A06C7F"/>
    <w:rsid w:val="00A23FC3"/>
    <w:rsid w:val="00A2604C"/>
    <w:rsid w:val="00A354B6"/>
    <w:rsid w:val="00A55403"/>
    <w:rsid w:val="00A645D9"/>
    <w:rsid w:val="00A66620"/>
    <w:rsid w:val="00A83919"/>
    <w:rsid w:val="00A919A0"/>
    <w:rsid w:val="00A91BED"/>
    <w:rsid w:val="00A97311"/>
    <w:rsid w:val="00AA6C41"/>
    <w:rsid w:val="00AB4C33"/>
    <w:rsid w:val="00AB7591"/>
    <w:rsid w:val="00AC05F6"/>
    <w:rsid w:val="00AE0773"/>
    <w:rsid w:val="00AF531A"/>
    <w:rsid w:val="00B32528"/>
    <w:rsid w:val="00B35798"/>
    <w:rsid w:val="00B41ACC"/>
    <w:rsid w:val="00B52839"/>
    <w:rsid w:val="00B72A8A"/>
    <w:rsid w:val="00B85DD1"/>
    <w:rsid w:val="00BD0430"/>
    <w:rsid w:val="00BE235F"/>
    <w:rsid w:val="00BF1A87"/>
    <w:rsid w:val="00C00B65"/>
    <w:rsid w:val="00C00EE0"/>
    <w:rsid w:val="00C02A45"/>
    <w:rsid w:val="00C1202B"/>
    <w:rsid w:val="00C33DEA"/>
    <w:rsid w:val="00C50452"/>
    <w:rsid w:val="00C51AA8"/>
    <w:rsid w:val="00C904E6"/>
    <w:rsid w:val="00C9257C"/>
    <w:rsid w:val="00C93971"/>
    <w:rsid w:val="00CC4AC1"/>
    <w:rsid w:val="00CD53F2"/>
    <w:rsid w:val="00CD5573"/>
    <w:rsid w:val="00CE49C1"/>
    <w:rsid w:val="00D23583"/>
    <w:rsid w:val="00D27B85"/>
    <w:rsid w:val="00D379D0"/>
    <w:rsid w:val="00D42C23"/>
    <w:rsid w:val="00D45164"/>
    <w:rsid w:val="00D45E49"/>
    <w:rsid w:val="00D502F1"/>
    <w:rsid w:val="00D563AF"/>
    <w:rsid w:val="00D60C75"/>
    <w:rsid w:val="00D70E49"/>
    <w:rsid w:val="00D727F7"/>
    <w:rsid w:val="00D73D37"/>
    <w:rsid w:val="00D90ACD"/>
    <w:rsid w:val="00DB59C2"/>
    <w:rsid w:val="00DD5A08"/>
    <w:rsid w:val="00DE42C9"/>
    <w:rsid w:val="00DE5B6B"/>
    <w:rsid w:val="00DE6A4B"/>
    <w:rsid w:val="00DF0361"/>
    <w:rsid w:val="00DF1673"/>
    <w:rsid w:val="00E05FD0"/>
    <w:rsid w:val="00E218F5"/>
    <w:rsid w:val="00E24272"/>
    <w:rsid w:val="00E30DED"/>
    <w:rsid w:val="00E45674"/>
    <w:rsid w:val="00E77841"/>
    <w:rsid w:val="00E81E9E"/>
    <w:rsid w:val="00EB26F3"/>
    <w:rsid w:val="00EC3F9B"/>
    <w:rsid w:val="00EC541A"/>
    <w:rsid w:val="00ED4860"/>
    <w:rsid w:val="00ED6130"/>
    <w:rsid w:val="00EE63ED"/>
    <w:rsid w:val="00F058EC"/>
    <w:rsid w:val="00F70DBE"/>
    <w:rsid w:val="00F91A43"/>
    <w:rsid w:val="00FB1361"/>
    <w:rsid w:val="00FD2A53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FA5D4"/>
  <w15:chartTrackingRefBased/>
  <w15:docId w15:val="{E6625250-1187-43B4-87C4-D774EAA47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3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3DEA"/>
    <w:pPr>
      <w:keepNext/>
      <w:keepLines/>
      <w:numPr>
        <w:numId w:val="3"/>
      </w:numPr>
      <w:spacing w:before="240" w:after="0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9C2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575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1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E1A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98246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54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631"/>
  </w:style>
  <w:style w:type="paragraph" w:styleId="Footer">
    <w:name w:val="footer"/>
    <w:basedOn w:val="Normal"/>
    <w:link w:val="FooterChar"/>
    <w:uiPriority w:val="99"/>
    <w:unhideWhenUsed/>
    <w:rsid w:val="00354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631"/>
  </w:style>
  <w:style w:type="character" w:customStyle="1" w:styleId="Heading1Char">
    <w:name w:val="Heading 1 Char"/>
    <w:basedOn w:val="DefaultParagraphFont"/>
    <w:link w:val="Heading1"/>
    <w:uiPriority w:val="9"/>
    <w:rsid w:val="00C33DEA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ListParagraph">
    <w:name w:val="List Paragraph"/>
    <w:basedOn w:val="Normal"/>
    <w:uiPriority w:val="34"/>
    <w:qFormat/>
    <w:rsid w:val="0082334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59C2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731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731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31D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31D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4575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14575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0640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912F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humblebundle.com/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origin.com/irl/en-us/store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10" Type="http://schemas.openxmlformats.org/officeDocument/2006/relationships/hyperlink" Target="https://store.steampowered.com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ch.io/" TargetMode="External"/><Relationship Id="rId22" Type="http://schemas.openxmlformats.org/officeDocument/2006/relationships/hyperlink" Target="https://www.gog.com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g\Desktop\KOLEGIJA\Informatikos%20&#303;vadas\Atsiskaitymui\Titulinis%20lapa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ABF4F21B2E147EEA7F2A167B2FF3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CCDC08-A935-4877-A1DF-0548CF07B72B}"/>
      </w:docPartPr>
      <w:docPartBody>
        <w:p w:rsidR="00251F5C" w:rsidRDefault="00632CA6">
          <w:pPr>
            <w:pStyle w:val="9ABF4F21B2E147EEA7F2A167B2FF3439"/>
          </w:pPr>
          <w:r w:rsidRPr="000D7F0C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-1854013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EBAC7-0432-4A2B-93E3-AD14407DB7F6}"/>
      </w:docPartPr>
      <w:docPartBody>
        <w:p w:rsidR="00333141" w:rsidRDefault="00251F5C"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1CAEFACDEF944FE3B326F7C6E6004F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B0D1D9-48E9-49FA-9FC3-3D8EB370E292}"/>
      </w:docPartPr>
      <w:docPartBody>
        <w:p w:rsidR="006A0111" w:rsidRDefault="00642CAB" w:rsidP="00642CAB">
          <w:pPr>
            <w:pStyle w:val="1CAEFACDEF944FE3B326F7C6E6004F66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27C40D0C639F49CC83167490E9D0B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6FFFDB-AE2F-4518-8F89-15792E8ACD44}"/>
      </w:docPartPr>
      <w:docPartBody>
        <w:p w:rsidR="006A0111" w:rsidRDefault="00642CAB" w:rsidP="00642CAB">
          <w:pPr>
            <w:pStyle w:val="27C40D0C639F49CC83167490E9D0BB6E"/>
          </w:pPr>
          <w:r w:rsidRPr="000D7F0C">
            <w:rPr>
              <w:rStyle w:val="PlaceholderText"/>
            </w:rPr>
            <w:t>Choose an item.</w:t>
          </w:r>
        </w:p>
      </w:docPartBody>
    </w:docPart>
    <w:docPart>
      <w:docPartPr>
        <w:name w:val="6E2FF038CA8341EBBB6D5570E531E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F98F9E-7CE1-48E2-B4DD-BF5870CF7A01}"/>
      </w:docPartPr>
      <w:docPartBody>
        <w:p w:rsidR="006A0111" w:rsidRDefault="00642CAB" w:rsidP="00642CAB">
          <w:pPr>
            <w:pStyle w:val="6E2FF038CA8341EBBB6D5570E531E7CC"/>
          </w:pPr>
          <w:r w:rsidRPr="00A3115B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39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A6"/>
    <w:rsid w:val="00122D2C"/>
    <w:rsid w:val="001A5A7C"/>
    <w:rsid w:val="00206659"/>
    <w:rsid w:val="00251F5C"/>
    <w:rsid w:val="00333141"/>
    <w:rsid w:val="003C15EC"/>
    <w:rsid w:val="0051271B"/>
    <w:rsid w:val="006009E4"/>
    <w:rsid w:val="00632CA6"/>
    <w:rsid w:val="00642CAB"/>
    <w:rsid w:val="006A0111"/>
    <w:rsid w:val="006D62EA"/>
    <w:rsid w:val="007A6248"/>
    <w:rsid w:val="007D6B3D"/>
    <w:rsid w:val="008667E2"/>
    <w:rsid w:val="00870B2E"/>
    <w:rsid w:val="008A7ADD"/>
    <w:rsid w:val="00922C1E"/>
    <w:rsid w:val="00990814"/>
    <w:rsid w:val="009D35DD"/>
    <w:rsid w:val="009F4264"/>
    <w:rsid w:val="00B807BC"/>
    <w:rsid w:val="00B83F82"/>
    <w:rsid w:val="00D622F4"/>
    <w:rsid w:val="00F406BB"/>
    <w:rsid w:val="00F60D6B"/>
    <w:rsid w:val="00FB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2CAB"/>
    <w:rPr>
      <w:color w:val="808080"/>
    </w:rPr>
  </w:style>
  <w:style w:type="paragraph" w:customStyle="1" w:styleId="9ABF4F21B2E147EEA7F2A167B2FF3439">
    <w:name w:val="9ABF4F21B2E147EEA7F2A167B2FF3439"/>
  </w:style>
  <w:style w:type="paragraph" w:customStyle="1" w:styleId="A670FE6214F74345BFFF71EFA94EAFEF">
    <w:name w:val="A670FE6214F74345BFFF71EFA94EAFEF"/>
    <w:rsid w:val="00251F5C"/>
  </w:style>
  <w:style w:type="paragraph" w:customStyle="1" w:styleId="5954156D265F42B4BDD0FB2F0D18D434">
    <w:name w:val="5954156D265F42B4BDD0FB2F0D18D434"/>
    <w:rsid w:val="00251F5C"/>
    <w:rPr>
      <w:rFonts w:eastAsiaTheme="minorHAnsi"/>
    </w:rPr>
  </w:style>
  <w:style w:type="paragraph" w:customStyle="1" w:styleId="901582555EB24B7EB434CD7D5BDC4B1D">
    <w:name w:val="901582555EB24B7EB434CD7D5BDC4B1D"/>
    <w:rsid w:val="00251F5C"/>
    <w:rPr>
      <w:rFonts w:eastAsiaTheme="minorHAnsi"/>
    </w:rPr>
  </w:style>
  <w:style w:type="paragraph" w:customStyle="1" w:styleId="470C61AAD1F441888470E382E23989F1">
    <w:name w:val="470C61AAD1F441888470E382E23989F1"/>
    <w:rsid w:val="00642CAB"/>
    <w:rPr>
      <w:lang w:val="lt-LT" w:eastAsia="lt-LT"/>
    </w:rPr>
  </w:style>
  <w:style w:type="paragraph" w:customStyle="1" w:styleId="4B5F144224664F68AF4EE53E1AB61DBB">
    <w:name w:val="4B5F144224664F68AF4EE53E1AB61DBB"/>
    <w:rsid w:val="00642CAB"/>
    <w:rPr>
      <w:lang w:val="lt-LT" w:eastAsia="lt-LT"/>
    </w:rPr>
  </w:style>
  <w:style w:type="paragraph" w:customStyle="1" w:styleId="BE02EC487A9942818A562C5EC9D6F514">
    <w:name w:val="BE02EC487A9942818A562C5EC9D6F514"/>
    <w:rsid w:val="00642CAB"/>
    <w:rPr>
      <w:lang w:val="lt-LT" w:eastAsia="lt-LT"/>
    </w:rPr>
  </w:style>
  <w:style w:type="paragraph" w:customStyle="1" w:styleId="B9F7B20E905F43BBB23D252C302685FA">
    <w:name w:val="B9F7B20E905F43BBB23D252C302685FA"/>
    <w:rsid w:val="00642CAB"/>
    <w:rPr>
      <w:lang w:val="lt-LT" w:eastAsia="lt-LT"/>
    </w:rPr>
  </w:style>
  <w:style w:type="paragraph" w:customStyle="1" w:styleId="20CCD03D65784093AB9BFD5F678269DA">
    <w:name w:val="20CCD03D65784093AB9BFD5F678269DA"/>
    <w:rsid w:val="00642CAB"/>
    <w:rPr>
      <w:lang w:val="lt-LT" w:eastAsia="lt-LT"/>
    </w:rPr>
  </w:style>
  <w:style w:type="paragraph" w:customStyle="1" w:styleId="C28D412C76054F0388FC8BA516C11D4F">
    <w:name w:val="C28D412C76054F0388FC8BA516C11D4F"/>
    <w:rsid w:val="00642CAB"/>
    <w:rPr>
      <w:lang w:val="lt-LT" w:eastAsia="lt-LT"/>
    </w:rPr>
  </w:style>
  <w:style w:type="paragraph" w:customStyle="1" w:styleId="1CAEFACDEF944FE3B326F7C6E6004F66">
    <w:name w:val="1CAEFACDEF944FE3B326F7C6E6004F66"/>
    <w:rsid w:val="00642CAB"/>
    <w:rPr>
      <w:lang w:val="lt-LT" w:eastAsia="lt-LT"/>
    </w:rPr>
  </w:style>
  <w:style w:type="paragraph" w:customStyle="1" w:styleId="27C40D0C639F49CC83167490E9D0BB6E">
    <w:name w:val="27C40D0C639F49CC83167490E9D0BB6E"/>
    <w:rsid w:val="00642CAB"/>
    <w:rPr>
      <w:lang w:val="lt-LT" w:eastAsia="lt-LT"/>
    </w:rPr>
  </w:style>
  <w:style w:type="paragraph" w:customStyle="1" w:styleId="AF4CF20A63EB40A1A6022302E67689F7">
    <w:name w:val="AF4CF20A63EB40A1A6022302E67689F7"/>
    <w:rsid w:val="00642CAB"/>
    <w:rPr>
      <w:lang w:val="lt-LT" w:eastAsia="lt-LT"/>
    </w:rPr>
  </w:style>
  <w:style w:type="paragraph" w:customStyle="1" w:styleId="5CE036A4D8ED441FA6A8B302F90A1E83">
    <w:name w:val="5CE036A4D8ED441FA6A8B302F90A1E83"/>
    <w:rsid w:val="00642CAB"/>
    <w:rPr>
      <w:lang w:val="lt-LT" w:eastAsia="lt-LT"/>
    </w:rPr>
  </w:style>
  <w:style w:type="paragraph" w:customStyle="1" w:styleId="6B901DD2056A485F84B66F887546A047">
    <w:name w:val="6B901DD2056A485F84B66F887546A047"/>
    <w:rsid w:val="00642CAB"/>
    <w:rPr>
      <w:lang w:val="lt-LT" w:eastAsia="lt-LT"/>
    </w:rPr>
  </w:style>
  <w:style w:type="paragraph" w:customStyle="1" w:styleId="6E2FF038CA8341EBBB6D5570E531E7CC">
    <w:name w:val="6E2FF038CA8341EBBB6D5570E531E7CC"/>
    <w:rsid w:val="00642CAB"/>
    <w:rPr>
      <w:lang w:val="lt-LT" w:eastAsia="lt-LT"/>
    </w:rPr>
  </w:style>
  <w:style w:type="paragraph" w:customStyle="1" w:styleId="7E1AD7FFE521453E925E7AA20952DF29">
    <w:name w:val="7E1AD7FFE521453E925E7AA20952DF29"/>
    <w:rsid w:val="008A7ADD"/>
    <w:rPr>
      <w:lang w:val="lt-LT" w:eastAsia="lt-LT"/>
    </w:rPr>
  </w:style>
  <w:style w:type="paragraph" w:customStyle="1" w:styleId="6C642E34E96A438195B0F765BA31CEE4">
    <w:name w:val="6C642E34E96A438195B0F765BA31CEE4"/>
    <w:rsid w:val="008A7ADD"/>
    <w:rPr>
      <w:lang w:val="lt-LT" w:eastAsia="lt-LT"/>
    </w:rPr>
  </w:style>
  <w:style w:type="paragraph" w:customStyle="1" w:styleId="496817ACAE5047C8A3224BE7D800720B">
    <w:name w:val="496817ACAE5047C8A3224BE7D800720B"/>
    <w:rsid w:val="008A7ADD"/>
    <w:rPr>
      <w:lang w:val="lt-LT" w:eastAsia="lt-L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A41B1-0291-407C-AD2C-239AAE91D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Titulinis lapas</Template>
  <TotalTime>8</TotalTime>
  <Pages>19</Pages>
  <Words>2411</Words>
  <Characters>13745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Komarova Edita</dc:creator>
  <cp:keywords/>
  <dc:description/>
  <cp:lastModifiedBy>Mantas Podolskis</cp:lastModifiedBy>
  <cp:revision>26</cp:revision>
  <dcterms:created xsi:type="dcterms:W3CDTF">2019-03-22T04:42:00Z</dcterms:created>
  <dcterms:modified xsi:type="dcterms:W3CDTF">2019-03-22T07:59:00Z</dcterms:modified>
</cp:coreProperties>
</file>